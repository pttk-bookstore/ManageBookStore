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48A8" w:rsidRDefault="003548A8" w:rsidP="003548A8">
      <w:pPr>
        <w:rPr>
          <w:lang w:val="en-US"/>
        </w:rPr>
      </w:pPr>
      <w:bookmarkStart w:id="0" w:name="_GoBack"/>
      <w:bookmarkEnd w:id="0"/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548A8" w:rsidRPr="003548A8" w:rsidRDefault="003548A8" w:rsidP="003548A8">
      <w:pPr>
        <w:rPr>
          <w:lang w:val="en-US"/>
        </w:rPr>
      </w:pPr>
    </w:p>
    <w:p w:rsidR="00D234F3" w:rsidRDefault="00C14AB8" w:rsidP="007A1DE8">
      <w:pPr>
        <w:pStyle w:val="Title"/>
        <w:jc w:val="right"/>
        <w:rPr>
          <w:lang w:val="en-US"/>
        </w:rPr>
      </w:pPr>
      <w:r>
        <w:rPr>
          <w:lang w:val="en-US"/>
        </w:rPr>
        <w:t xml:space="preserve">Thiết kế </w:t>
      </w:r>
      <w:r w:rsidR="00767CB6">
        <w:rPr>
          <w:lang w:val="en-US"/>
        </w:rPr>
        <w:t>giao diện</w:t>
      </w:r>
      <w:r w:rsidR="007A1DE8">
        <w:rPr>
          <w:lang w:val="en-US"/>
        </w:rPr>
        <w:t xml:space="preserve"> </w:t>
      </w:r>
      <w:r w:rsidR="00DC363E" w:rsidRPr="00DC363E">
        <w:rPr>
          <w:color w:val="0000FF"/>
          <w:lang w:val="en-US"/>
        </w:rPr>
        <w:t>&lt;</w:t>
      </w:r>
      <w:r w:rsidR="003548A8" w:rsidRPr="003548A8">
        <w:rPr>
          <w:color w:val="0000FF"/>
          <w:lang w:val="en-US"/>
        </w:rPr>
        <w:t>Tên đề tài</w:t>
      </w:r>
      <w:r w:rsidR="00DC363E">
        <w:rPr>
          <w:color w:val="0000FF"/>
          <w:lang w:val="en-US"/>
        </w:rPr>
        <w:t>&gt;</w:t>
      </w:r>
    </w:p>
    <w:p w:rsidR="007A1DE8" w:rsidRPr="007A1DE8" w:rsidRDefault="007A1DE8" w:rsidP="007A1DE8">
      <w:pPr>
        <w:rPr>
          <w:lang w:val="en-US"/>
        </w:rPr>
      </w:pPr>
    </w:p>
    <w:p w:rsidR="007A1DE8" w:rsidRPr="007A1DE8" w:rsidRDefault="007A1DE8" w:rsidP="007A1DE8">
      <w:pPr>
        <w:jc w:val="right"/>
        <w:rPr>
          <w:rFonts w:ascii="Arial" w:hAnsi="Arial"/>
          <w:sz w:val="34"/>
          <w:szCs w:val="30"/>
          <w:lang w:val="en-US"/>
        </w:rPr>
      </w:pPr>
      <w:r w:rsidRPr="007A1DE8">
        <w:rPr>
          <w:rFonts w:ascii="Arial" w:hAnsi="Arial"/>
          <w:sz w:val="34"/>
          <w:szCs w:val="30"/>
          <w:lang w:val="en-US"/>
        </w:rPr>
        <w:t xml:space="preserve">Version </w:t>
      </w:r>
      <w:r w:rsidR="00DC363E">
        <w:rPr>
          <w:rFonts w:ascii="Arial" w:hAnsi="Arial"/>
          <w:color w:val="0000FF"/>
          <w:sz w:val="34"/>
          <w:szCs w:val="30"/>
          <w:lang w:val="en-US"/>
        </w:rPr>
        <w:t>&lt;x</w:t>
      </w:r>
      <w:r w:rsidR="003548A8" w:rsidRPr="003548A8">
        <w:rPr>
          <w:rFonts w:ascii="Arial" w:hAnsi="Arial"/>
          <w:color w:val="0000FF"/>
          <w:sz w:val="34"/>
          <w:szCs w:val="30"/>
          <w:lang w:val="en-US"/>
        </w:rPr>
        <w:t>.y</w:t>
      </w:r>
      <w:r w:rsidR="00DC363E">
        <w:rPr>
          <w:rFonts w:ascii="Arial" w:hAnsi="Arial"/>
          <w:color w:val="0000FF"/>
          <w:sz w:val="34"/>
          <w:szCs w:val="30"/>
          <w:lang w:val="en-US"/>
        </w:rPr>
        <w:t>&gt;</w:t>
      </w:r>
    </w:p>
    <w:p w:rsidR="00D234F3" w:rsidRDefault="00D234F3">
      <w:pPr>
        <w:pStyle w:val="Title"/>
        <w:jc w:val="both"/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Pr="003548A8" w:rsidRDefault="003548A8" w:rsidP="003548A8">
      <w:pPr>
        <w:jc w:val="center"/>
        <w:rPr>
          <w:rFonts w:ascii="Arial" w:hAnsi="Arial" w:cs="Arial"/>
          <w:sz w:val="30"/>
          <w:szCs w:val="30"/>
          <w:lang w:val="en-US"/>
        </w:rPr>
      </w:pPr>
      <w:r w:rsidRPr="003548A8">
        <w:rPr>
          <w:rFonts w:ascii="Arial" w:hAnsi="Arial" w:cs="Arial"/>
          <w:sz w:val="30"/>
          <w:szCs w:val="30"/>
          <w:lang w:val="en-US"/>
        </w:rPr>
        <w:t>Sinh viên thực hiện:</w:t>
      </w:r>
    </w:p>
    <w:p w:rsidR="003548A8" w:rsidRPr="003548A8" w:rsidRDefault="00DC363E" w:rsidP="003548A8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  <w:r>
        <w:rPr>
          <w:rFonts w:ascii="Arial" w:hAnsi="Arial" w:cs="Arial"/>
          <w:color w:val="0000FF"/>
          <w:sz w:val="30"/>
          <w:szCs w:val="30"/>
          <w:lang w:val="en-US"/>
        </w:rPr>
        <w:t>&lt;</w:t>
      </w:r>
      <w:r w:rsidR="003548A8" w:rsidRPr="003548A8">
        <w:rPr>
          <w:rFonts w:ascii="Arial" w:hAnsi="Arial" w:cs="Arial"/>
          <w:color w:val="0000FF"/>
          <w:sz w:val="30"/>
          <w:szCs w:val="30"/>
          <w:lang w:val="en-US"/>
        </w:rPr>
        <w:t>MSSV1 – Họ và tên sinh viên</w:t>
      </w:r>
      <w:r>
        <w:rPr>
          <w:rFonts w:ascii="Arial" w:hAnsi="Arial" w:cs="Arial"/>
          <w:color w:val="0000FF"/>
          <w:sz w:val="30"/>
          <w:szCs w:val="30"/>
          <w:lang w:val="en-US"/>
        </w:rPr>
        <w:t>&gt;</w:t>
      </w:r>
    </w:p>
    <w:p w:rsidR="003548A8" w:rsidRDefault="00DC363E" w:rsidP="003548A8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  <w:r>
        <w:rPr>
          <w:rFonts w:ascii="Arial" w:hAnsi="Arial" w:cs="Arial"/>
          <w:color w:val="0000FF"/>
          <w:sz w:val="30"/>
          <w:szCs w:val="30"/>
          <w:lang w:val="en-US"/>
        </w:rPr>
        <w:t>[&lt;</w:t>
      </w:r>
      <w:r w:rsidR="003548A8" w:rsidRPr="003548A8">
        <w:rPr>
          <w:rFonts w:ascii="Arial" w:hAnsi="Arial" w:cs="Arial"/>
          <w:color w:val="0000FF"/>
          <w:sz w:val="30"/>
          <w:szCs w:val="30"/>
          <w:lang w:val="en-US"/>
        </w:rPr>
        <w:t>MSSV2 – Họ và tên sinh viên</w:t>
      </w:r>
      <w:r>
        <w:rPr>
          <w:rFonts w:ascii="Arial" w:hAnsi="Arial" w:cs="Arial"/>
          <w:color w:val="0000FF"/>
          <w:sz w:val="30"/>
          <w:szCs w:val="30"/>
          <w:lang w:val="en-US"/>
        </w:rPr>
        <w:t>&gt;]</w:t>
      </w:r>
    </w:p>
    <w:p w:rsidR="00DC363E" w:rsidRPr="003548A8" w:rsidRDefault="00DC363E" w:rsidP="003548A8">
      <w:pPr>
        <w:jc w:val="center"/>
        <w:rPr>
          <w:sz w:val="30"/>
          <w:szCs w:val="30"/>
          <w:lang w:val="en-US"/>
        </w:rPr>
        <w:sectPr w:rsidR="00DC363E" w:rsidRPr="003548A8" w:rsidSect="00301562">
          <w:headerReference w:type="default" r:id="rId7"/>
          <w:footerReference w:type="default" r:id="rId8"/>
          <w:pgSz w:w="11907" w:h="16839" w:code="9"/>
          <w:pgMar w:top="1440" w:right="1440" w:bottom="1440" w:left="1440" w:header="720" w:footer="720" w:gutter="0"/>
          <w:cols w:space="720"/>
          <w:vAlign w:val="center"/>
          <w:docGrid w:linePitch="326"/>
        </w:sectPr>
      </w:pPr>
      <w:r>
        <w:rPr>
          <w:rFonts w:ascii="Arial" w:hAnsi="Arial" w:cs="Arial"/>
          <w:color w:val="0000FF"/>
          <w:sz w:val="30"/>
          <w:szCs w:val="30"/>
          <w:lang w:val="en-US"/>
        </w:rPr>
        <w:t>[&lt;</w:t>
      </w:r>
      <w:r w:rsidRPr="003548A8">
        <w:rPr>
          <w:rFonts w:ascii="Arial" w:hAnsi="Arial" w:cs="Arial"/>
          <w:color w:val="0000FF"/>
          <w:sz w:val="30"/>
          <w:szCs w:val="30"/>
          <w:lang w:val="en-US"/>
        </w:rPr>
        <w:t>MSSV</w:t>
      </w:r>
      <w:r>
        <w:rPr>
          <w:rFonts w:ascii="Arial" w:hAnsi="Arial" w:cs="Arial"/>
          <w:color w:val="0000FF"/>
          <w:sz w:val="30"/>
          <w:szCs w:val="30"/>
          <w:lang w:val="en-US"/>
        </w:rPr>
        <w:t>3</w:t>
      </w:r>
      <w:r w:rsidRPr="003548A8">
        <w:rPr>
          <w:rFonts w:ascii="Arial" w:hAnsi="Arial" w:cs="Arial"/>
          <w:color w:val="0000FF"/>
          <w:sz w:val="30"/>
          <w:szCs w:val="30"/>
          <w:lang w:val="en-US"/>
        </w:rPr>
        <w:t xml:space="preserve"> – Họ và tên sinh viên</w:t>
      </w:r>
      <w:r>
        <w:rPr>
          <w:rFonts w:ascii="Arial" w:hAnsi="Arial" w:cs="Arial"/>
          <w:color w:val="0000FF"/>
          <w:sz w:val="30"/>
          <w:szCs w:val="30"/>
          <w:lang w:val="en-US"/>
        </w:rPr>
        <w:t>&gt;]</w:t>
      </w:r>
    </w:p>
    <w:p w:rsidR="007A1DE8" w:rsidRPr="007A1DE8" w:rsidRDefault="007A1DE8" w:rsidP="007A1DE8">
      <w:pPr>
        <w:spacing w:line="240" w:lineRule="auto"/>
        <w:jc w:val="center"/>
        <w:rPr>
          <w:rFonts w:ascii="Arial" w:eastAsia="SimSun" w:hAnsi="Arial"/>
          <w:b/>
          <w:sz w:val="36"/>
          <w:lang w:val="en-US"/>
        </w:rPr>
      </w:pPr>
      <w:r w:rsidRPr="007A1DE8">
        <w:rPr>
          <w:rFonts w:ascii="Arial" w:eastAsia="SimSun" w:hAnsi="Arial"/>
          <w:b/>
          <w:sz w:val="36"/>
          <w:lang w:val="en-US"/>
        </w:rPr>
        <w:lastRenderedPageBreak/>
        <w:t>Bảng ghi nhận thay đổi tài liệu</w:t>
      </w:r>
      <w:r w:rsidR="0099744F">
        <w:rPr>
          <w:rFonts w:ascii="Arial" w:eastAsia="SimSun" w:hAnsi="Arial"/>
          <w:b/>
          <w:sz w:val="36"/>
          <w:lang w:val="en-US"/>
        </w:rPr>
        <w:t xml:space="preserve"> </w:t>
      </w:r>
    </w:p>
    <w:p w:rsidR="007A1DE8" w:rsidRPr="007A1DE8" w:rsidRDefault="007A1DE8" w:rsidP="007A1DE8">
      <w:pPr>
        <w:jc w:val="both"/>
        <w:rPr>
          <w:rFonts w:eastAsia="SimSun"/>
          <w:lang w:val="en-US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363"/>
        <w:gridCol w:w="3744"/>
        <w:gridCol w:w="2304"/>
      </w:tblGrid>
      <w:tr w:rsidR="00E95D0C" w:rsidRPr="007A1DE8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7A1DE8">
              <w:rPr>
                <w:rFonts w:eastAsia="SimSun"/>
                <w:b/>
                <w:lang w:val="en-US"/>
              </w:rPr>
              <w:t>Ngày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Phiên bản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7A1DE8">
              <w:rPr>
                <w:rFonts w:eastAsia="SimSun"/>
                <w:b/>
                <w:lang w:val="en-US"/>
              </w:rPr>
              <w:t>Mô tả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DC363E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Người thay đổi</w:t>
            </w:r>
          </w:p>
        </w:tc>
      </w:tr>
      <w:tr w:rsidR="00E95D0C" w:rsidRPr="000C0CA8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3548A8" w:rsidRDefault="00DC363E" w:rsidP="004176B5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&lt;</w:t>
            </w:r>
            <w:r w:rsidR="00E95D0C" w:rsidRPr="003548A8">
              <w:rPr>
                <w:rFonts w:eastAsia="SimSun"/>
                <w:color w:val="0000FF"/>
                <w:lang w:val="en-US"/>
              </w:rPr>
              <w:t>dd/mm/yyyy</w:t>
            </w:r>
            <w:r>
              <w:rPr>
                <w:rFonts w:eastAsia="SimSun"/>
                <w:color w:val="0000FF"/>
                <w:lang w:val="en-US"/>
              </w:rPr>
              <w:t>&gt;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3548A8" w:rsidRDefault="00DC363E" w:rsidP="004176B5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&lt;</w:t>
            </w:r>
            <w:r w:rsidR="00E95D0C" w:rsidRPr="003548A8">
              <w:rPr>
                <w:rFonts w:eastAsia="SimSun"/>
                <w:color w:val="0000FF"/>
                <w:lang w:val="en-US"/>
              </w:rPr>
              <w:t>x.y</w:t>
            </w:r>
            <w:r>
              <w:rPr>
                <w:rFonts w:eastAsia="SimSun"/>
                <w:color w:val="0000FF"/>
                <w:lang w:val="en-US"/>
              </w:rPr>
              <w:t>&gt;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37628A" w:rsidRDefault="00DC363E" w:rsidP="00DC363E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&lt;mô tả phiên bản tài liệu&gt;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3548A8" w:rsidRDefault="00DC363E" w:rsidP="00DC363E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&lt; người thực hiện&gt;</w:t>
            </w:r>
          </w:p>
        </w:tc>
      </w:tr>
      <w:tr w:rsidR="00E95D0C" w:rsidRPr="007A1DE8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  <w:tr w:rsidR="00E95D0C" w:rsidRPr="007A1DE8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  <w:tr w:rsidR="00E95D0C" w:rsidRPr="007A1DE8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</w:tbl>
    <w:p w:rsidR="00A23833" w:rsidRDefault="00A23833" w:rsidP="0031511D">
      <w:pPr>
        <w:pStyle w:val="Title"/>
        <w:rPr>
          <w:lang w:val="en-US"/>
        </w:rPr>
      </w:pPr>
    </w:p>
    <w:p w:rsidR="00A23833" w:rsidRDefault="00A23833" w:rsidP="00A23833">
      <w:pPr>
        <w:pStyle w:val="Title"/>
        <w:rPr>
          <w:lang w:val="en-US"/>
        </w:rPr>
      </w:pPr>
      <w:r>
        <w:rPr>
          <w:lang w:val="en-US"/>
        </w:rPr>
        <w:br w:type="page"/>
      </w:r>
      <w:r>
        <w:rPr>
          <w:lang w:val="en-US"/>
        </w:rPr>
        <w:lastRenderedPageBreak/>
        <w:t>Mục lục</w:t>
      </w:r>
    </w:p>
    <w:p w:rsidR="00767CB6" w:rsidRDefault="00A23833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"1-2" \h \z \u </w:instrText>
      </w:r>
      <w:r>
        <w:rPr>
          <w:lang w:val="en-US"/>
        </w:rPr>
        <w:fldChar w:fldCharType="separate"/>
      </w:r>
      <w:hyperlink w:anchor="_Toc369451606" w:history="1">
        <w:r w:rsidR="00767CB6" w:rsidRPr="00C21C41">
          <w:rPr>
            <w:rStyle w:val="Hyperlink"/>
            <w:noProof/>
          </w:rPr>
          <w:t>1.</w:t>
        </w:r>
        <w:r w:rsidR="00767CB6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767CB6" w:rsidRPr="00C21C41">
          <w:rPr>
            <w:rStyle w:val="Hyperlink"/>
            <w:noProof/>
          </w:rPr>
          <w:t>Danh sách các màn hình</w:t>
        </w:r>
        <w:r w:rsidR="00767CB6">
          <w:rPr>
            <w:noProof/>
            <w:webHidden/>
          </w:rPr>
          <w:tab/>
        </w:r>
        <w:r w:rsidR="00767CB6">
          <w:rPr>
            <w:noProof/>
            <w:webHidden/>
          </w:rPr>
          <w:fldChar w:fldCharType="begin"/>
        </w:r>
        <w:r w:rsidR="00767CB6">
          <w:rPr>
            <w:noProof/>
            <w:webHidden/>
          </w:rPr>
          <w:instrText xml:space="preserve"> PAGEREF _Toc369451606 \h </w:instrText>
        </w:r>
        <w:r w:rsidR="00767CB6">
          <w:rPr>
            <w:noProof/>
            <w:webHidden/>
          </w:rPr>
        </w:r>
        <w:r w:rsidR="00767CB6">
          <w:rPr>
            <w:noProof/>
            <w:webHidden/>
          </w:rPr>
          <w:fldChar w:fldCharType="separate"/>
        </w:r>
        <w:r w:rsidR="00407045">
          <w:rPr>
            <w:noProof/>
            <w:webHidden/>
          </w:rPr>
          <w:t>3</w:t>
        </w:r>
        <w:r w:rsidR="00767CB6">
          <w:rPr>
            <w:noProof/>
            <w:webHidden/>
          </w:rPr>
          <w:fldChar w:fldCharType="end"/>
        </w:r>
      </w:hyperlink>
    </w:p>
    <w:p w:rsidR="00767CB6" w:rsidRDefault="0062550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69451607" w:history="1">
        <w:r w:rsidR="00767CB6" w:rsidRPr="00C21C41">
          <w:rPr>
            <w:rStyle w:val="Hyperlink"/>
            <w:noProof/>
          </w:rPr>
          <w:t>2.</w:t>
        </w:r>
        <w:r w:rsidR="00767CB6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767CB6" w:rsidRPr="00C21C41">
          <w:rPr>
            <w:rStyle w:val="Hyperlink"/>
            <w:noProof/>
          </w:rPr>
          <w:t>Mô tả chi tiết mỗi màn hình</w:t>
        </w:r>
        <w:r w:rsidR="00767CB6">
          <w:rPr>
            <w:noProof/>
            <w:webHidden/>
          </w:rPr>
          <w:tab/>
        </w:r>
        <w:r w:rsidR="00767CB6">
          <w:rPr>
            <w:noProof/>
            <w:webHidden/>
          </w:rPr>
          <w:fldChar w:fldCharType="begin"/>
        </w:r>
        <w:r w:rsidR="00767CB6">
          <w:rPr>
            <w:noProof/>
            <w:webHidden/>
          </w:rPr>
          <w:instrText xml:space="preserve"> PAGEREF _Toc369451607 \h </w:instrText>
        </w:r>
        <w:r w:rsidR="00767CB6">
          <w:rPr>
            <w:noProof/>
            <w:webHidden/>
          </w:rPr>
        </w:r>
        <w:r w:rsidR="00767CB6">
          <w:rPr>
            <w:noProof/>
            <w:webHidden/>
          </w:rPr>
          <w:fldChar w:fldCharType="separate"/>
        </w:r>
        <w:r w:rsidR="00407045">
          <w:rPr>
            <w:noProof/>
            <w:webHidden/>
          </w:rPr>
          <w:t>3</w:t>
        </w:r>
        <w:r w:rsidR="00767CB6">
          <w:rPr>
            <w:noProof/>
            <w:webHidden/>
          </w:rPr>
          <w:fldChar w:fldCharType="end"/>
        </w:r>
      </w:hyperlink>
    </w:p>
    <w:p w:rsidR="00767CB6" w:rsidRDefault="00625508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69451608" w:history="1">
        <w:r w:rsidR="00767CB6" w:rsidRPr="00C21C41">
          <w:rPr>
            <w:rStyle w:val="Hyperlink"/>
            <w:i/>
            <w:noProof/>
            <w:lang w:val="en-US"/>
          </w:rPr>
          <w:t>2.1</w:t>
        </w:r>
        <w:r w:rsidR="00767CB6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767CB6" w:rsidRPr="00C21C41">
          <w:rPr>
            <w:rStyle w:val="Hyperlink"/>
            <w:i/>
            <w:noProof/>
            <w:lang w:val="en-US"/>
          </w:rPr>
          <w:t>Màn hình ………</w:t>
        </w:r>
        <w:r w:rsidR="00767CB6">
          <w:rPr>
            <w:noProof/>
            <w:webHidden/>
          </w:rPr>
          <w:tab/>
        </w:r>
        <w:r w:rsidR="00767CB6">
          <w:rPr>
            <w:noProof/>
            <w:webHidden/>
          </w:rPr>
          <w:fldChar w:fldCharType="begin"/>
        </w:r>
        <w:r w:rsidR="00767CB6">
          <w:rPr>
            <w:noProof/>
            <w:webHidden/>
          </w:rPr>
          <w:instrText xml:space="preserve"> PAGEREF _Toc369451608 \h </w:instrText>
        </w:r>
        <w:r w:rsidR="00767CB6">
          <w:rPr>
            <w:noProof/>
            <w:webHidden/>
          </w:rPr>
        </w:r>
        <w:r w:rsidR="00767CB6">
          <w:rPr>
            <w:noProof/>
            <w:webHidden/>
          </w:rPr>
          <w:fldChar w:fldCharType="separate"/>
        </w:r>
        <w:r w:rsidR="00407045">
          <w:rPr>
            <w:noProof/>
            <w:webHidden/>
          </w:rPr>
          <w:t>3</w:t>
        </w:r>
        <w:r w:rsidR="00767CB6">
          <w:rPr>
            <w:noProof/>
            <w:webHidden/>
          </w:rPr>
          <w:fldChar w:fldCharType="end"/>
        </w:r>
      </w:hyperlink>
    </w:p>
    <w:p w:rsidR="00767CB6" w:rsidRDefault="00625508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69451609" w:history="1">
        <w:r w:rsidR="00767CB6" w:rsidRPr="00C21C41">
          <w:rPr>
            <w:rStyle w:val="Hyperlink"/>
            <w:i/>
            <w:noProof/>
            <w:lang w:val="en-US"/>
          </w:rPr>
          <w:t>2.2</w:t>
        </w:r>
        <w:r w:rsidR="00767CB6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767CB6" w:rsidRPr="00C21C41">
          <w:rPr>
            <w:rStyle w:val="Hyperlink"/>
            <w:i/>
            <w:noProof/>
            <w:lang w:val="en-US"/>
          </w:rPr>
          <w:t>Màn hình ………</w:t>
        </w:r>
        <w:r w:rsidR="00767CB6">
          <w:rPr>
            <w:noProof/>
            <w:webHidden/>
          </w:rPr>
          <w:tab/>
        </w:r>
        <w:r w:rsidR="00767CB6">
          <w:rPr>
            <w:noProof/>
            <w:webHidden/>
          </w:rPr>
          <w:fldChar w:fldCharType="begin"/>
        </w:r>
        <w:r w:rsidR="00767CB6">
          <w:rPr>
            <w:noProof/>
            <w:webHidden/>
          </w:rPr>
          <w:instrText xml:space="preserve"> PAGEREF _Toc369451609 \h </w:instrText>
        </w:r>
        <w:r w:rsidR="00767CB6">
          <w:rPr>
            <w:noProof/>
            <w:webHidden/>
          </w:rPr>
        </w:r>
        <w:r w:rsidR="00767CB6">
          <w:rPr>
            <w:noProof/>
            <w:webHidden/>
          </w:rPr>
          <w:fldChar w:fldCharType="separate"/>
        </w:r>
        <w:r w:rsidR="00407045">
          <w:rPr>
            <w:noProof/>
            <w:webHidden/>
          </w:rPr>
          <w:t>3</w:t>
        </w:r>
        <w:r w:rsidR="00767CB6">
          <w:rPr>
            <w:noProof/>
            <w:webHidden/>
          </w:rPr>
          <w:fldChar w:fldCharType="end"/>
        </w:r>
      </w:hyperlink>
    </w:p>
    <w:p w:rsidR="00C14AB8" w:rsidRDefault="00A23833" w:rsidP="00C14AB8">
      <w:pPr>
        <w:pStyle w:val="BodyText"/>
        <w:jc w:val="both"/>
        <w:rPr>
          <w:lang w:val="en-US"/>
        </w:rPr>
      </w:pPr>
      <w:r>
        <w:rPr>
          <w:lang w:val="en-US"/>
        </w:rPr>
        <w:fldChar w:fldCharType="end"/>
      </w:r>
    </w:p>
    <w:p w:rsidR="00C14AB8" w:rsidRDefault="00C14AB8">
      <w:pPr>
        <w:widowControl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:rsidR="00767CB6" w:rsidRDefault="00767CB6" w:rsidP="00767CB6">
      <w:pPr>
        <w:pStyle w:val="Heading1"/>
        <w:spacing w:line="360" w:lineRule="auto"/>
        <w:jc w:val="both"/>
      </w:pPr>
      <w:bookmarkStart w:id="1" w:name="_Toc176926925"/>
      <w:bookmarkStart w:id="2" w:name="_Toc369451606"/>
      <w:r>
        <w:lastRenderedPageBreak/>
        <w:t>Danh sách các màn hình</w:t>
      </w:r>
      <w:bookmarkEnd w:id="1"/>
      <w:bookmarkEnd w:id="2"/>
    </w:p>
    <w:p w:rsidR="00767CB6" w:rsidRPr="00A23534" w:rsidRDefault="00767CB6" w:rsidP="00767CB6">
      <w:pPr>
        <w:pStyle w:val="BodyText"/>
        <w:rPr>
          <w:i/>
          <w:color w:val="0000FF"/>
        </w:rPr>
      </w:pPr>
      <w:r w:rsidRPr="00A23534">
        <w:rPr>
          <w:i/>
          <w:color w:val="0000FF"/>
        </w:rPr>
        <w:t>Liệt kê danh sách các màn hình trong đồ án</w:t>
      </w:r>
    </w:p>
    <w:tbl>
      <w:tblPr>
        <w:tblStyle w:val="TableGrid"/>
        <w:tblW w:w="9641" w:type="dxa"/>
        <w:tblLook w:val="01E0" w:firstRow="1" w:lastRow="1" w:firstColumn="1" w:lastColumn="1" w:noHBand="0" w:noVBand="0"/>
      </w:tblPr>
      <w:tblGrid>
        <w:gridCol w:w="1363"/>
        <w:gridCol w:w="2957"/>
        <w:gridCol w:w="5321"/>
      </w:tblGrid>
      <w:tr w:rsidR="00767CB6" w:rsidTr="00F10F04">
        <w:tc>
          <w:tcPr>
            <w:tcW w:w="801" w:type="dxa"/>
          </w:tcPr>
          <w:p w:rsidR="00767CB6" w:rsidRDefault="00767CB6" w:rsidP="00F10F04">
            <w:pPr>
              <w:pStyle w:val="BodyText"/>
              <w:spacing w:after="0" w:line="240" w:lineRule="auto"/>
            </w:pPr>
            <w:r>
              <w:t>STT</w:t>
            </w:r>
          </w:p>
        </w:tc>
        <w:tc>
          <w:tcPr>
            <w:tcW w:w="3135" w:type="dxa"/>
          </w:tcPr>
          <w:p w:rsidR="00767CB6" w:rsidRDefault="00767CB6" w:rsidP="00F10F04">
            <w:pPr>
              <w:pStyle w:val="BodyText"/>
              <w:spacing w:after="0" w:line="240" w:lineRule="auto"/>
            </w:pPr>
            <w:r>
              <w:t>Tên màn hình</w:t>
            </w:r>
          </w:p>
        </w:tc>
        <w:tc>
          <w:tcPr>
            <w:tcW w:w="5705" w:type="dxa"/>
          </w:tcPr>
          <w:p w:rsidR="00767CB6" w:rsidRDefault="00767CB6" w:rsidP="00F10F04">
            <w:pPr>
              <w:pStyle w:val="BodyText"/>
              <w:spacing w:after="0" w:line="240" w:lineRule="auto"/>
            </w:pPr>
            <w:r>
              <w:t>Ý nghĩa/Ghi chú</w:t>
            </w:r>
          </w:p>
        </w:tc>
      </w:tr>
      <w:tr w:rsidR="00767CB6" w:rsidTr="00F10F04">
        <w:tc>
          <w:tcPr>
            <w:tcW w:w="801" w:type="dxa"/>
          </w:tcPr>
          <w:p w:rsidR="00767CB6" w:rsidRDefault="00767CB6" w:rsidP="00F10F04">
            <w:pPr>
              <w:pStyle w:val="BodyText"/>
              <w:spacing w:after="0" w:line="240" w:lineRule="auto"/>
            </w:pPr>
          </w:p>
        </w:tc>
        <w:tc>
          <w:tcPr>
            <w:tcW w:w="3135" w:type="dxa"/>
          </w:tcPr>
          <w:p w:rsidR="00767CB6" w:rsidRDefault="00767CB6" w:rsidP="00F10F04">
            <w:pPr>
              <w:pStyle w:val="BodyText"/>
              <w:spacing w:after="0" w:line="240" w:lineRule="auto"/>
            </w:pPr>
          </w:p>
        </w:tc>
        <w:tc>
          <w:tcPr>
            <w:tcW w:w="5705" w:type="dxa"/>
          </w:tcPr>
          <w:p w:rsidR="00767CB6" w:rsidRDefault="00767CB6" w:rsidP="00F10F04">
            <w:pPr>
              <w:pStyle w:val="BodyText"/>
              <w:spacing w:after="0" w:line="240" w:lineRule="auto"/>
            </w:pPr>
          </w:p>
        </w:tc>
      </w:tr>
    </w:tbl>
    <w:p w:rsidR="00767CB6" w:rsidRDefault="00767CB6" w:rsidP="00767CB6">
      <w:pPr>
        <w:pStyle w:val="Heading1"/>
        <w:spacing w:line="360" w:lineRule="auto"/>
        <w:jc w:val="both"/>
      </w:pPr>
      <w:bookmarkStart w:id="3" w:name="_Toc176926926"/>
      <w:bookmarkStart w:id="4" w:name="_Toc369451607"/>
      <w:r>
        <w:t>Mô tả chi tiết mỗi màn hình</w:t>
      </w:r>
      <w:bookmarkEnd w:id="3"/>
      <w:bookmarkEnd w:id="4"/>
    </w:p>
    <w:p w:rsidR="00767CB6" w:rsidRDefault="00767CB6" w:rsidP="00767CB6">
      <w:pPr>
        <w:pStyle w:val="BodyText"/>
        <w:rPr>
          <w:i/>
          <w:color w:val="0000FF"/>
          <w:lang w:val="en-US"/>
        </w:rPr>
      </w:pPr>
      <w:r w:rsidRPr="00A23534">
        <w:rPr>
          <w:i/>
          <w:color w:val="0000FF"/>
        </w:rPr>
        <w:t>Với mỗi màn hình trong đồ án, cần mô tả rõ hình thức trình bày và các xử lý đối với từng biến cố trong màn hình.</w:t>
      </w:r>
    </w:p>
    <w:p w:rsidR="00767CB6" w:rsidRDefault="00767CB6" w:rsidP="00767CB6">
      <w:pPr>
        <w:pStyle w:val="BodyText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Anh/Chị cần ghi rõ để giới thiệu chi tiết cách sử dụng và xử lý trên mỗi màn hình.</w:t>
      </w:r>
    </w:p>
    <w:p w:rsidR="00636729" w:rsidRDefault="00636729" w:rsidP="00636729">
      <w:pPr>
        <w:pStyle w:val="Heading2"/>
        <w:rPr>
          <w:lang w:val="en-US"/>
        </w:rPr>
      </w:pPr>
      <w:r>
        <w:rPr>
          <w:lang w:val="en-US"/>
        </w:rPr>
        <w:t>Màn hình thêm sách vào giỏ hàng</w:t>
      </w:r>
    </w:p>
    <w:p w:rsidR="00636729" w:rsidRDefault="00636729" w:rsidP="0062550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Hình ảnh</w:t>
      </w:r>
    </w:p>
    <w:p w:rsidR="00636729" w:rsidRDefault="00636729" w:rsidP="00636729">
      <w:pPr>
        <w:pStyle w:val="ListParagraph"/>
        <w:rPr>
          <w:lang w:val="en-US"/>
        </w:rPr>
      </w:pPr>
    </w:p>
    <w:p w:rsidR="00636729" w:rsidRDefault="00636729" w:rsidP="0063672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3594100"/>
            <wp:effectExtent l="0" t="0" r="190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nhan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729" w:rsidRDefault="00636729" w:rsidP="00636729">
      <w:pPr>
        <w:pStyle w:val="ListParagraph"/>
        <w:rPr>
          <w:lang w:val="en-US"/>
        </w:rPr>
      </w:pPr>
    </w:p>
    <w:p w:rsidR="00636729" w:rsidRDefault="00636729" w:rsidP="0062550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Mô tả cách sử dụng</w:t>
      </w:r>
    </w:p>
    <w:p w:rsidR="00636729" w:rsidRDefault="00636729" w:rsidP="006255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Màn hình bao gồm:</w:t>
      </w:r>
    </w:p>
    <w:p w:rsidR="00636729" w:rsidRDefault="00636729" w:rsidP="0062550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Hiển thị Listview các sách bán bao gồm thông tin: tên sách, tác giả, giá bán, lượt mua, số lượng còn lại, button thêm vào giỏ hàng</w:t>
      </w:r>
    </w:p>
    <w:p w:rsidR="00636729" w:rsidRDefault="00636729" w:rsidP="0062550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Hiển thị thanh tìm kiếm </w:t>
      </w:r>
    </w:p>
    <w:p w:rsidR="00636729" w:rsidRDefault="00636729" w:rsidP="0062550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Hiển thị thanh lọc sách bao gồm: thể loại, chủ đề, tác giả, nhà xuất bản, giá bán</w:t>
      </w:r>
    </w:p>
    <w:p w:rsidR="00636729" w:rsidRDefault="00636729" w:rsidP="0062550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Hiển thị thanh giỏ hàng cho biết số lượng hàng đã thêm</w:t>
      </w:r>
    </w:p>
    <w:p w:rsidR="00636729" w:rsidRDefault="0075650D" w:rsidP="006255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Cách sử dụng</w:t>
      </w:r>
    </w:p>
    <w:p w:rsidR="0075650D" w:rsidRDefault="0075650D" w:rsidP="0062550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Tìm kiếm: người dùng nhập thông tin cần tìm kiếm vào thanh tìm kiếm</w:t>
      </w:r>
    </w:p>
    <w:p w:rsidR="0075650D" w:rsidRDefault="0075650D" w:rsidP="0062550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Mua hàng: </w:t>
      </w:r>
      <w:r w:rsidR="005F523B">
        <w:rPr>
          <w:lang w:val="en-US"/>
        </w:rPr>
        <w:t>chọn vào button giỏ</w:t>
      </w:r>
      <w:r>
        <w:rPr>
          <w:lang w:val="en-US"/>
        </w:rPr>
        <w:t xml:space="preserve"> hàng để thêm vào giỏ hàng</w:t>
      </w:r>
    </w:p>
    <w:p w:rsidR="0075650D" w:rsidRDefault="0075650D" w:rsidP="0062550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Lọc: chọn vào combobox dưới mỗi chủ đề lọc để lọc dữ liệu</w:t>
      </w:r>
    </w:p>
    <w:p w:rsidR="0075650D" w:rsidRDefault="0075650D" w:rsidP="0062550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Xử lý trên màn hình</w:t>
      </w:r>
    </w:p>
    <w:p w:rsidR="0075650D" w:rsidRDefault="0075650D" w:rsidP="006255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Tìm kiếm</w:t>
      </w:r>
    </w:p>
    <w:p w:rsidR="0075650D" w:rsidRDefault="0075650D" w:rsidP="0062550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Khi người dùng nhập thông tin cần tìm kiếm dữ liệu sẽ được lọc ở ViewModel và trả lại cho View thông qua ListView</w:t>
      </w:r>
      <w:r w:rsidRPr="0075650D">
        <w:rPr>
          <w:lang w:val="en-US"/>
        </w:rPr>
        <w:t xml:space="preserve"> </w:t>
      </w:r>
    </w:p>
    <w:p w:rsidR="0075650D" w:rsidRDefault="0075650D" w:rsidP="0062550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Thất bại: hiển thị thông báo “Không tìm thấy sách”</w:t>
      </w:r>
    </w:p>
    <w:p w:rsidR="0075650D" w:rsidRDefault="0075650D" w:rsidP="0062550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Thành công: hiển thị ra ListView</w:t>
      </w:r>
    </w:p>
    <w:p w:rsidR="00633A77" w:rsidRDefault="00633A77" w:rsidP="00633A77">
      <w:pPr>
        <w:pStyle w:val="ListParagraph"/>
        <w:ind w:left="2160"/>
        <w:rPr>
          <w:lang w:val="en-US"/>
        </w:rPr>
      </w:pPr>
    </w:p>
    <w:p w:rsidR="00633A77" w:rsidRDefault="00633A77" w:rsidP="00633A77">
      <w:pPr>
        <w:ind w:left="180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891932" cy="305752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imkie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822" cy="30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A77" w:rsidRPr="00633A77" w:rsidRDefault="00633A77" w:rsidP="00633A77">
      <w:pPr>
        <w:ind w:left="1800"/>
        <w:rPr>
          <w:lang w:val="en-US"/>
        </w:rPr>
      </w:pPr>
    </w:p>
    <w:p w:rsidR="0075650D" w:rsidRDefault="0075650D" w:rsidP="006255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Mua sách</w:t>
      </w:r>
    </w:p>
    <w:p w:rsidR="0075650D" w:rsidRDefault="0075650D" w:rsidP="00625508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Click vào button thêm sách để thêm vào giở hàng </w:t>
      </w:r>
    </w:p>
    <w:p w:rsidR="0075650D" w:rsidRDefault="0075650D" w:rsidP="00625508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Thàng công: sách sẽ được thêm vào giở hàng và thay đổi số trên giỏ hàng</w:t>
      </w:r>
    </w:p>
    <w:p w:rsidR="00633A77" w:rsidRDefault="0075650D" w:rsidP="00625508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Thất bại: hiển thị thông báo “Sách đã tồn tại trong giỏ hàng”</w:t>
      </w:r>
    </w:p>
    <w:p w:rsidR="00633A77" w:rsidRDefault="00633A77" w:rsidP="00633A77">
      <w:pPr>
        <w:pStyle w:val="ListParagraph"/>
        <w:ind w:left="2160"/>
        <w:rPr>
          <w:lang w:val="en-US"/>
        </w:rPr>
      </w:pPr>
    </w:p>
    <w:p w:rsidR="00633A77" w:rsidRDefault="00633A77" w:rsidP="00633A77">
      <w:pPr>
        <w:ind w:left="180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24425" cy="285813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onsach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150" cy="286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A77" w:rsidRPr="00633A77" w:rsidRDefault="00633A77" w:rsidP="00633A77">
      <w:pPr>
        <w:ind w:left="1800"/>
        <w:rPr>
          <w:lang w:val="en-US"/>
        </w:rPr>
      </w:pPr>
    </w:p>
    <w:p w:rsidR="0075650D" w:rsidRDefault="0075650D" w:rsidP="006255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Lọc sách</w:t>
      </w:r>
    </w:p>
    <w:p w:rsidR="0075650D" w:rsidRDefault="0075650D" w:rsidP="00625508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Chọn thông tin cần lọc trên ComboBox</w:t>
      </w:r>
    </w:p>
    <w:p w:rsidR="0075650D" w:rsidRDefault="0075650D" w:rsidP="00625508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Thành công: </w:t>
      </w:r>
      <w:r>
        <w:rPr>
          <w:lang w:val="en-US"/>
        </w:rPr>
        <w:t>hiển thị ra ListView</w:t>
      </w:r>
    </w:p>
    <w:p w:rsidR="00633A77" w:rsidRDefault="00633A77" w:rsidP="00625508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Thất bại: </w:t>
      </w:r>
      <w:r>
        <w:rPr>
          <w:lang w:val="en-US"/>
        </w:rPr>
        <w:t>hiển thị thông báo “Không tìm thấy sách”</w:t>
      </w:r>
    </w:p>
    <w:p w:rsidR="00633A77" w:rsidRDefault="00633A77" w:rsidP="00633A77">
      <w:pPr>
        <w:pStyle w:val="Heading2"/>
        <w:rPr>
          <w:lang w:val="en-US"/>
        </w:rPr>
      </w:pPr>
      <w:r>
        <w:rPr>
          <w:lang w:val="en-US"/>
        </w:rPr>
        <w:t>Màn hình giỏ hàng</w:t>
      </w:r>
    </w:p>
    <w:p w:rsidR="00633A77" w:rsidRDefault="00633A77" w:rsidP="0062550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Hình ảnh</w:t>
      </w:r>
    </w:p>
    <w:p w:rsidR="00633A77" w:rsidRDefault="00633A77" w:rsidP="00633A7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4143375"/>
            <wp:effectExtent l="0" t="0" r="190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ioha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A77" w:rsidRDefault="00633A77" w:rsidP="00633A77">
      <w:pPr>
        <w:pStyle w:val="ListParagraph"/>
        <w:rPr>
          <w:lang w:val="en-US"/>
        </w:rPr>
      </w:pPr>
    </w:p>
    <w:p w:rsidR="00633A77" w:rsidRDefault="00633A77" w:rsidP="0062550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Mô tả cách sử dụng</w:t>
      </w:r>
    </w:p>
    <w:p w:rsidR="00633A77" w:rsidRDefault="00633A77" w:rsidP="006255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Màn hình bao gồm:</w:t>
      </w:r>
    </w:p>
    <w:p w:rsidR="00633A77" w:rsidRDefault="00633A77" w:rsidP="00625508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Danh sách sản phẩm đã chọn bao gôm: mã sách, tên sách, tồn kho, giá bán, số lượng, tổng tiền</w:t>
      </w:r>
    </w:p>
    <w:p w:rsidR="00633A77" w:rsidRDefault="00633A77" w:rsidP="00625508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Tìm kiếm tên khách hàng bao gồm: thanh tìm kiếm, List view hiển thị thông tin khách hàng</w:t>
      </w:r>
    </w:p>
    <w:p w:rsidR="00633A77" w:rsidRDefault="00633A77" w:rsidP="00625508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Thông tin khách hàng: mã khách hàng, tên, giới tính, số điện thoại, email, địa chỉ</w:t>
      </w:r>
    </w:p>
    <w:p w:rsidR="005F523B" w:rsidRDefault="005F523B" w:rsidP="00625508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Thông tin hóa đơn: tổng tiền, hình thức thanh toán, mã khuyến mãi, tổng tiền phải thanh toán, tiền nhận từ khách, tiền thừa</w:t>
      </w:r>
    </w:p>
    <w:p w:rsidR="00633A77" w:rsidRDefault="005F523B" w:rsidP="006255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Cách sử dụng</w:t>
      </w:r>
    </w:p>
    <w:p w:rsidR="005F523B" w:rsidRDefault="005F523B" w:rsidP="0062550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Danh sách sản phẩm: chọn vào từng sản phẩm để thay đổi thông tin</w:t>
      </w:r>
    </w:p>
    <w:p w:rsidR="005F523B" w:rsidRDefault="005F523B" w:rsidP="0062550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Tìm kiếm tên khách hàng: nhập tên khách hàng cần tìm, thông tin sẽ được đổ ra ListView</w:t>
      </w:r>
    </w:p>
    <w:p w:rsidR="005F523B" w:rsidRDefault="005F523B" w:rsidP="0062550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Thông tin khách hàng</w:t>
      </w:r>
      <w:r>
        <w:rPr>
          <w:lang w:val="en-US"/>
        </w:rPr>
        <w:t>: chọn khách hàng bên ListView thông tin khách hàng sẽ được chuyển sang thông tin khách hàng</w:t>
      </w:r>
    </w:p>
    <w:p w:rsidR="005F523B" w:rsidRDefault="005F523B" w:rsidP="0062550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Thông tin hóa đơn</w:t>
      </w:r>
      <w:r>
        <w:rPr>
          <w:lang w:val="en-US"/>
        </w:rPr>
        <w:t xml:space="preserve">: nhập đầy đủ thông tin và thanh toán </w:t>
      </w:r>
    </w:p>
    <w:p w:rsidR="005F523B" w:rsidRDefault="005F523B" w:rsidP="0062550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Xử lý màn hình</w:t>
      </w:r>
    </w:p>
    <w:p w:rsidR="005F523B" w:rsidRDefault="0075089D" w:rsidP="006255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Danh sách sản phẩm</w:t>
      </w:r>
    </w:p>
    <w:p w:rsidR="0075089D" w:rsidRDefault="0075089D" w:rsidP="0062550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Chọn vào hàng thông tin cần thay đổi</w:t>
      </w:r>
    </w:p>
    <w:p w:rsidR="0075089D" w:rsidRDefault="0075089D" w:rsidP="0062550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Thành công: điền đầy đủ thông tin và hợp lệ dữ liệu sẽ thay đổi</w:t>
      </w:r>
    </w:p>
    <w:p w:rsidR="0075089D" w:rsidRDefault="0075089D" w:rsidP="0062550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Thất bại: </w:t>
      </w:r>
      <w:r>
        <w:rPr>
          <w:lang w:val="en-US"/>
        </w:rPr>
        <w:t>điền</w:t>
      </w:r>
      <w:r>
        <w:rPr>
          <w:lang w:val="en-US"/>
        </w:rPr>
        <w:t xml:space="preserve"> không</w:t>
      </w:r>
      <w:r>
        <w:rPr>
          <w:lang w:val="en-US"/>
        </w:rPr>
        <w:t xml:space="preserve"> đầy đủ thông tin và</w:t>
      </w:r>
      <w:r>
        <w:rPr>
          <w:lang w:val="en-US"/>
        </w:rPr>
        <w:t xml:space="preserve"> không</w:t>
      </w:r>
      <w:r>
        <w:rPr>
          <w:lang w:val="en-US"/>
        </w:rPr>
        <w:t xml:space="preserve"> hợp lệ dữ liệu sẽ</w:t>
      </w:r>
      <w:r>
        <w:rPr>
          <w:lang w:val="en-US"/>
        </w:rPr>
        <w:t xml:space="preserve"> không</w:t>
      </w:r>
      <w:r>
        <w:rPr>
          <w:lang w:val="en-US"/>
        </w:rPr>
        <w:t xml:space="preserve"> thay đổi</w:t>
      </w:r>
    </w:p>
    <w:p w:rsidR="00EA5D53" w:rsidRDefault="00EA5D53" w:rsidP="006255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Tìm kiếm tên khách hàng</w:t>
      </w:r>
    </w:p>
    <w:p w:rsidR="00EA5D53" w:rsidRDefault="00EA5D53" w:rsidP="0062550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Khi người dùng nhập thông tin cần tìm kiếm dữ liệu sẽ được lọc ở ViewModel và trả lại cho View thông qua ListView</w:t>
      </w:r>
      <w:r w:rsidRPr="0075650D">
        <w:rPr>
          <w:lang w:val="en-US"/>
        </w:rPr>
        <w:t xml:space="preserve"> </w:t>
      </w:r>
    </w:p>
    <w:p w:rsidR="00EA5D53" w:rsidRDefault="00EA5D53" w:rsidP="0062550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Thất bại: hiển thị thông báo “Không tìm thấy sách”</w:t>
      </w:r>
    </w:p>
    <w:p w:rsidR="00EA5D53" w:rsidRDefault="00EA5D53" w:rsidP="0062550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Thành công: hiển thị ra ListView</w:t>
      </w:r>
    </w:p>
    <w:p w:rsidR="00EA5D53" w:rsidRDefault="00EA5D53" w:rsidP="00EA5D53">
      <w:pPr>
        <w:pStyle w:val="ListParagraph"/>
        <w:ind w:left="2160"/>
        <w:rPr>
          <w:lang w:val="en-US"/>
        </w:rPr>
      </w:pPr>
    </w:p>
    <w:p w:rsidR="00EA5D53" w:rsidRDefault="00EA5D53" w:rsidP="00EA5D53">
      <w:pPr>
        <w:ind w:left="180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91100" cy="34270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iohan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029" cy="343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D53" w:rsidRDefault="00EA5D53" w:rsidP="00EA5D53">
      <w:pPr>
        <w:ind w:left="1800"/>
        <w:rPr>
          <w:lang w:val="en-US"/>
        </w:rPr>
      </w:pPr>
    </w:p>
    <w:p w:rsidR="00EA5D53" w:rsidRDefault="00EA5D53" w:rsidP="006255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Thông tin khách hàng</w:t>
      </w:r>
    </w:p>
    <w:p w:rsidR="00EA5D53" w:rsidRDefault="00EA5D53" w:rsidP="00625508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Chọn khách hàng bên tìm kiếm, thông tin sẽ thêm vào thông tin khách hàng</w:t>
      </w:r>
    </w:p>
    <w:p w:rsidR="005D0AA0" w:rsidRDefault="005D0AA0" w:rsidP="00625508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Thành công: thông tin người dùng sẽ được thêm vào </w:t>
      </w:r>
      <w:r>
        <w:rPr>
          <w:lang w:val="en-US"/>
        </w:rPr>
        <w:t>thông tin khách hàng</w:t>
      </w:r>
    </w:p>
    <w:p w:rsidR="005D0AA0" w:rsidRDefault="005D0AA0" w:rsidP="00625508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Thất bại: </w:t>
      </w:r>
      <w:r>
        <w:rPr>
          <w:lang w:val="en-US"/>
        </w:rPr>
        <w:t>thông tin người dùng sẽ</w:t>
      </w:r>
      <w:r>
        <w:rPr>
          <w:lang w:val="en-US"/>
        </w:rPr>
        <w:t xml:space="preserve"> không</w:t>
      </w:r>
      <w:r>
        <w:rPr>
          <w:lang w:val="en-US"/>
        </w:rPr>
        <w:t xml:space="preserve"> được thêm vào thông tin khách hàng</w:t>
      </w:r>
    </w:p>
    <w:p w:rsidR="005D0AA0" w:rsidRDefault="003E4BC3" w:rsidP="005D0AA0">
      <w:pPr>
        <w:ind w:left="180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903470" cy="3538951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amhoado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931" cy="355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AA0" w:rsidRDefault="005D0AA0" w:rsidP="005D0AA0">
      <w:pPr>
        <w:ind w:left="1800"/>
        <w:rPr>
          <w:lang w:val="en-US"/>
        </w:rPr>
      </w:pPr>
    </w:p>
    <w:p w:rsidR="005D0AA0" w:rsidRDefault="005D0AA0" w:rsidP="006255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Thông tin hóa đơn</w:t>
      </w:r>
    </w:p>
    <w:p w:rsidR="005D0AA0" w:rsidRDefault="003E4BC3" w:rsidP="00625508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Thông tin hóa đơn sẽ được thêm một cách tự động</w:t>
      </w:r>
    </w:p>
    <w:p w:rsidR="003E4BC3" w:rsidRDefault="003E4BC3" w:rsidP="00625508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Thành công: nhập đầy đủ thông tin, mã khuyến mãi đúng</w:t>
      </w:r>
    </w:p>
    <w:p w:rsidR="003E4BC3" w:rsidRDefault="003E4BC3" w:rsidP="00625508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Thất bại: nhập không đầy đủ thông tin, mã khuyến mãi sai</w:t>
      </w:r>
    </w:p>
    <w:p w:rsidR="003E4BC3" w:rsidRDefault="003E4BC3" w:rsidP="003E4BC3">
      <w:pPr>
        <w:pStyle w:val="ListParagraph"/>
        <w:ind w:left="2160"/>
        <w:rPr>
          <w:lang w:val="en-US"/>
        </w:rPr>
      </w:pPr>
    </w:p>
    <w:p w:rsidR="003E4BC3" w:rsidRDefault="003E4BC3" w:rsidP="003E4BC3">
      <w:pPr>
        <w:ind w:left="180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03470" cy="355198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aim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030" cy="355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BC3" w:rsidRDefault="003E4BC3" w:rsidP="003E4BC3">
      <w:pPr>
        <w:ind w:left="180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770009" cy="345002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hanhtoanthanhcong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009" cy="346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BC3" w:rsidRDefault="003E4BC3" w:rsidP="003E4BC3">
      <w:pPr>
        <w:pStyle w:val="Heading2"/>
        <w:rPr>
          <w:lang w:val="en-US"/>
        </w:rPr>
      </w:pPr>
      <w:r>
        <w:rPr>
          <w:lang w:val="en-US"/>
        </w:rPr>
        <w:t>Màn hình lịch sử bán hàng</w:t>
      </w:r>
    </w:p>
    <w:p w:rsidR="003E4BC3" w:rsidRDefault="003E4BC3" w:rsidP="0062550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Hình ảnh</w:t>
      </w:r>
    </w:p>
    <w:p w:rsidR="003E4BC3" w:rsidRDefault="003E4BC3" w:rsidP="003E4BC3">
      <w:pPr>
        <w:pStyle w:val="ListParagraph"/>
        <w:rPr>
          <w:lang w:val="en-US"/>
        </w:rPr>
      </w:pPr>
    </w:p>
    <w:p w:rsidR="003E4BC3" w:rsidRDefault="003E4BC3" w:rsidP="003E4BC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358203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ichsudonhan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BC3" w:rsidRDefault="003E4BC3" w:rsidP="003E4BC3">
      <w:pPr>
        <w:pStyle w:val="ListParagraph"/>
        <w:rPr>
          <w:lang w:val="en-US"/>
        </w:rPr>
      </w:pPr>
    </w:p>
    <w:p w:rsidR="003E4BC3" w:rsidRDefault="003E4BC3" w:rsidP="0062550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Mô tả cách sử dụng</w:t>
      </w:r>
    </w:p>
    <w:p w:rsidR="003E4BC3" w:rsidRDefault="003E4BC3" w:rsidP="006255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Màn hình bao gồm:</w:t>
      </w:r>
    </w:p>
    <w:p w:rsidR="003E4BC3" w:rsidRDefault="00EC6933" w:rsidP="0062550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Thanh lọc kết quả từ ngày bắt đầu đến ngày kết thúc</w:t>
      </w:r>
    </w:p>
    <w:p w:rsidR="00EC6933" w:rsidRDefault="00EC6933" w:rsidP="0062550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Thanh lọc tháng</w:t>
      </w:r>
    </w:p>
    <w:p w:rsidR="00EC6933" w:rsidRDefault="00EC6933" w:rsidP="0062550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lastRenderedPageBreak/>
        <w:t>Danh sách các đơn hàng trong tháng: mã, khách hàng, hình thức thanh toán, tổng sách, tổng tiền, khuyến mãi, nhân viên, thời gian</w:t>
      </w:r>
    </w:p>
    <w:p w:rsidR="00EC6933" w:rsidRDefault="00EC6933" w:rsidP="0062550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Thông tin chi tiết hóa đơn: mã sách, tên sách, giá gốc, khuyến mãi, giá bán, số lượng, tổng tiền</w:t>
      </w:r>
    </w:p>
    <w:p w:rsidR="00EC6933" w:rsidRDefault="00EC6933" w:rsidP="006255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Cách sử dụng</w:t>
      </w:r>
    </w:p>
    <w:p w:rsidR="00EC6933" w:rsidRDefault="00EC6933" w:rsidP="00625508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Lọc theo tháng: chọn tháng và năm tương ứng cần lọc dữ liệu sẽ được trả về danh sách đơn hàng</w:t>
      </w:r>
    </w:p>
    <w:p w:rsidR="00EC6933" w:rsidRDefault="00EC6933" w:rsidP="00625508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Lọc theo ngày: chọn ngày tương ứng cần lọc dữ liệu sẽ được trả về danh sách đơn hàng</w:t>
      </w:r>
    </w:p>
    <w:p w:rsidR="00EC6933" w:rsidRDefault="00EC6933" w:rsidP="00625508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Thông tin chi tiết: chọn vào dòng cần xem thông tin dữ liệu sẽ được chuyển listview thông tin chi tiết</w:t>
      </w:r>
    </w:p>
    <w:p w:rsidR="00EC6933" w:rsidRDefault="00EC6933" w:rsidP="0062550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Xử lý màn hình</w:t>
      </w:r>
    </w:p>
    <w:p w:rsidR="00EC6933" w:rsidRDefault="001A3530" w:rsidP="006255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Lọc theo tháng</w:t>
      </w:r>
    </w:p>
    <w:p w:rsidR="001A3530" w:rsidRDefault="001A3530" w:rsidP="00625508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C</w:t>
      </w:r>
      <w:r>
        <w:rPr>
          <w:lang w:val="en-US"/>
        </w:rPr>
        <w:t>họn tháng và năm tương ứng cần lọc dữ liệu sẽ được trả về danh sách đơn hàng</w:t>
      </w:r>
    </w:p>
    <w:p w:rsidR="001A3530" w:rsidRDefault="001A3530" w:rsidP="0062550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Thành công: nhập tháng năm hợp lý thông tin danh sách đơn hàng</w:t>
      </w:r>
    </w:p>
    <w:p w:rsidR="001A3530" w:rsidRDefault="001A3530" w:rsidP="0062550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Thất bại: nhập tháng năm không hợp lý hiển thị thông báo lỗi</w:t>
      </w:r>
    </w:p>
    <w:p w:rsidR="001A3530" w:rsidRDefault="001A3530" w:rsidP="001A3530">
      <w:pPr>
        <w:pStyle w:val="ListParagraph"/>
        <w:ind w:left="2160"/>
        <w:rPr>
          <w:lang w:val="en-US"/>
        </w:rPr>
      </w:pPr>
    </w:p>
    <w:p w:rsidR="001A3530" w:rsidRDefault="001A3530" w:rsidP="001A3530">
      <w:pPr>
        <w:ind w:left="180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618877" cy="16097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honthang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96" cy="161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530" w:rsidRDefault="001A3530" w:rsidP="001A3530">
      <w:pPr>
        <w:ind w:left="1800"/>
        <w:rPr>
          <w:lang w:val="en-US"/>
        </w:rPr>
      </w:pPr>
    </w:p>
    <w:p w:rsidR="001A3530" w:rsidRDefault="001A3530" w:rsidP="006255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Lọc theo ngày:</w:t>
      </w:r>
    </w:p>
    <w:p w:rsidR="001A3530" w:rsidRDefault="001A3530" w:rsidP="00625508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C</w:t>
      </w:r>
      <w:r>
        <w:rPr>
          <w:lang w:val="en-US"/>
        </w:rPr>
        <w:t>họn ngày bắt đầu và ngày kết thúc</w:t>
      </w:r>
      <w:r>
        <w:rPr>
          <w:lang w:val="en-US"/>
        </w:rPr>
        <w:t xml:space="preserve"> tương ứng cần lọc dữ liệu sẽ được trả về danh sách đơn hàng</w:t>
      </w:r>
    </w:p>
    <w:p w:rsidR="001A3530" w:rsidRDefault="001A3530" w:rsidP="0062550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Thành công: </w:t>
      </w:r>
      <w:r>
        <w:rPr>
          <w:lang w:val="en-US"/>
        </w:rPr>
        <w:t xml:space="preserve">nhập </w:t>
      </w:r>
      <w:r>
        <w:rPr>
          <w:lang w:val="en-US"/>
        </w:rPr>
        <w:t>ngày bắt đầu và ngày kết thúc hợp lý thông tin danh sách đơn hàng</w:t>
      </w:r>
    </w:p>
    <w:p w:rsidR="001A3530" w:rsidRDefault="001A3530" w:rsidP="0062550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Th</w:t>
      </w:r>
      <w:r>
        <w:rPr>
          <w:lang w:val="en-US"/>
        </w:rPr>
        <w:t xml:space="preserve">ất bại: nhập </w:t>
      </w:r>
      <w:r>
        <w:rPr>
          <w:lang w:val="en-US"/>
        </w:rPr>
        <w:t>ngày bắt đầu và ngày kết thúc không hợp lý hiển thị thông báo lỗi</w:t>
      </w:r>
    </w:p>
    <w:p w:rsidR="001A3530" w:rsidRDefault="001A3530" w:rsidP="001A3530">
      <w:pPr>
        <w:ind w:left="180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874895" cy="3424901"/>
            <wp:effectExtent l="0" t="0" r="190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honnga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143" cy="342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530" w:rsidRDefault="001A3530" w:rsidP="001A3530">
      <w:pPr>
        <w:ind w:left="1800"/>
        <w:rPr>
          <w:lang w:val="en-US"/>
        </w:rPr>
      </w:pPr>
    </w:p>
    <w:p w:rsidR="001A3530" w:rsidRDefault="001A3530" w:rsidP="001A3530">
      <w:pPr>
        <w:ind w:left="180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884141" cy="40481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honngayhoad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578" cy="406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530" w:rsidRDefault="001A3530" w:rsidP="001A3530">
      <w:pPr>
        <w:ind w:left="1800"/>
        <w:rPr>
          <w:lang w:val="en-US"/>
        </w:rPr>
      </w:pPr>
    </w:p>
    <w:p w:rsidR="001A3530" w:rsidRDefault="001A3530" w:rsidP="006255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Thông tin chi tiết</w:t>
      </w:r>
    </w:p>
    <w:p w:rsidR="001A3530" w:rsidRDefault="001A3530" w:rsidP="00625508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Chọn đơn hàng cần xem chi tiết </w:t>
      </w:r>
      <w:r w:rsidR="00106E2C">
        <w:rPr>
          <w:lang w:val="en-US"/>
        </w:rPr>
        <w:t>dữ liệu sẽ được đỗ ra ListView thông tin chi tiết</w:t>
      </w:r>
    </w:p>
    <w:p w:rsidR="00106E2C" w:rsidRDefault="00106E2C" w:rsidP="00106E2C">
      <w:pPr>
        <w:ind w:left="180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798695" cy="2998719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ichsudonhan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407" cy="300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E2C" w:rsidRDefault="00106E2C" w:rsidP="00106E2C">
      <w:pPr>
        <w:ind w:left="1800"/>
        <w:rPr>
          <w:lang w:val="en-US"/>
        </w:rPr>
      </w:pPr>
    </w:p>
    <w:p w:rsidR="00106E2C" w:rsidRDefault="00106E2C" w:rsidP="00106E2C">
      <w:pPr>
        <w:pStyle w:val="Heading2"/>
        <w:rPr>
          <w:lang w:val="en-US"/>
        </w:rPr>
      </w:pPr>
      <w:r>
        <w:rPr>
          <w:lang w:val="en-US"/>
        </w:rPr>
        <w:t>Màn hình đăng nhập</w:t>
      </w:r>
    </w:p>
    <w:p w:rsidR="00106E2C" w:rsidRDefault="00106E2C" w:rsidP="0062550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Hình ảnh</w:t>
      </w:r>
    </w:p>
    <w:p w:rsidR="00106E2C" w:rsidRDefault="00106E2C" w:rsidP="00106E2C">
      <w:pPr>
        <w:pStyle w:val="ListParagraph"/>
        <w:rPr>
          <w:lang w:val="en-US"/>
        </w:rPr>
      </w:pPr>
    </w:p>
    <w:p w:rsidR="00106E2C" w:rsidRDefault="00106E2C" w:rsidP="00106E2C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3202305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ogi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E2C" w:rsidRDefault="00106E2C" w:rsidP="00106E2C">
      <w:pPr>
        <w:pStyle w:val="ListParagraph"/>
        <w:rPr>
          <w:lang w:val="en-US"/>
        </w:rPr>
      </w:pPr>
    </w:p>
    <w:p w:rsidR="00106E2C" w:rsidRDefault="00106E2C" w:rsidP="0062550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Mô tả cách sử dụng</w:t>
      </w:r>
    </w:p>
    <w:p w:rsidR="00106E2C" w:rsidRDefault="00106E2C" w:rsidP="006255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Màn hình bao gồm:</w:t>
      </w:r>
    </w:p>
    <w:p w:rsidR="00106E2C" w:rsidRDefault="00106E2C" w:rsidP="00625508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TextBox để nhập tên đăng nhập</w:t>
      </w:r>
    </w:p>
    <w:p w:rsidR="00106E2C" w:rsidRDefault="00106E2C" w:rsidP="00625508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TextBox để nhập mật khẩu</w:t>
      </w:r>
    </w:p>
    <w:p w:rsidR="00106E2C" w:rsidRDefault="00106E2C" w:rsidP="00625508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Button đăng nhập để gửi thông tin ViewModel</w:t>
      </w:r>
    </w:p>
    <w:p w:rsidR="00106E2C" w:rsidRDefault="00106E2C" w:rsidP="006255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Cách sử dụng</w:t>
      </w:r>
    </w:p>
    <w:p w:rsidR="00106E2C" w:rsidRDefault="00106E2C" w:rsidP="00625508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Nhập tên đăng nhập và mật khẩu vào TextBox</w:t>
      </w:r>
    </w:p>
    <w:p w:rsidR="00106E2C" w:rsidRDefault="00106E2C" w:rsidP="00625508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Nhấn nút đăng nhập để vào hệ thống</w:t>
      </w:r>
    </w:p>
    <w:p w:rsidR="00106E2C" w:rsidRDefault="00106E2C" w:rsidP="0062550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Xử lý màn hình</w:t>
      </w:r>
    </w:p>
    <w:p w:rsidR="00106E2C" w:rsidRDefault="00106E2C" w:rsidP="006255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Đăng nhập</w:t>
      </w:r>
    </w:p>
    <w:p w:rsidR="00106E2C" w:rsidRDefault="00106E2C" w:rsidP="00625508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 xml:space="preserve">Nhập </w:t>
      </w:r>
      <w:r>
        <w:rPr>
          <w:lang w:val="en-US"/>
        </w:rPr>
        <w:t>tên đăng nhập và mật khẩu vào TextBox</w:t>
      </w:r>
      <w:r>
        <w:rPr>
          <w:lang w:val="en-US"/>
        </w:rPr>
        <w:t xml:space="preserve">. </w:t>
      </w:r>
      <w:r>
        <w:rPr>
          <w:lang w:val="en-US"/>
        </w:rPr>
        <w:t>Nhấn nút đăng nhập để vào hệ thống</w:t>
      </w:r>
    </w:p>
    <w:p w:rsidR="00106E2C" w:rsidRPr="00106E2C" w:rsidRDefault="00106E2C" w:rsidP="00625508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 xml:space="preserve">Thành công: tên đăng nhập </w:t>
      </w:r>
      <w:r w:rsidR="004142A0">
        <w:rPr>
          <w:lang w:val="en-US"/>
        </w:rPr>
        <w:t>và mật khẩu đúng chuyển đến trang dashboard</w:t>
      </w:r>
    </w:p>
    <w:p w:rsidR="003E4BC3" w:rsidRDefault="004142A0" w:rsidP="00625508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 xml:space="preserve">Thất bại: </w:t>
      </w:r>
      <w:r>
        <w:rPr>
          <w:lang w:val="en-US"/>
        </w:rPr>
        <w:t xml:space="preserve">tên đăng nhập </w:t>
      </w:r>
      <w:r>
        <w:rPr>
          <w:lang w:val="en-US"/>
        </w:rPr>
        <w:t>và mật khẩu không đúng</w:t>
      </w:r>
    </w:p>
    <w:p w:rsidR="00F33F95" w:rsidRDefault="00F33F95" w:rsidP="00F33F95">
      <w:pPr>
        <w:pStyle w:val="Heading2"/>
        <w:rPr>
          <w:lang w:val="en-US"/>
        </w:rPr>
      </w:pPr>
      <w:r>
        <w:rPr>
          <w:lang w:val="en-US"/>
        </w:rPr>
        <w:t>Màn hình thống kê theo ngày</w:t>
      </w:r>
    </w:p>
    <w:p w:rsidR="00F33F95" w:rsidRDefault="00F33F95" w:rsidP="0062550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Hình ảnh</w:t>
      </w:r>
    </w:p>
    <w:p w:rsidR="00F33F95" w:rsidRDefault="00F33F95" w:rsidP="00F33F95">
      <w:pPr>
        <w:pStyle w:val="ListParagraph"/>
        <w:rPr>
          <w:lang w:val="en-US"/>
        </w:rPr>
      </w:pPr>
    </w:p>
    <w:p w:rsidR="00F33F95" w:rsidRDefault="00F33F95" w:rsidP="00F33F95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3476625"/>
            <wp:effectExtent l="0" t="0" r="190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hongkengay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F95" w:rsidRDefault="00F33F95" w:rsidP="00F33F95">
      <w:pPr>
        <w:ind w:left="720"/>
        <w:rPr>
          <w:lang w:val="en-US"/>
        </w:rPr>
      </w:pPr>
    </w:p>
    <w:p w:rsidR="00F33F95" w:rsidRDefault="00F33F95" w:rsidP="0062550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Mô tả cách sử dụng</w:t>
      </w:r>
    </w:p>
    <w:p w:rsidR="00F33F95" w:rsidRDefault="00F33F95" w:rsidP="006255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Màn hình bao gồm:</w:t>
      </w:r>
    </w:p>
    <w:p w:rsidR="00F33F95" w:rsidRDefault="00341E22" w:rsidP="00625508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 xml:space="preserve">Thanh lọc theo tháng </w:t>
      </w:r>
    </w:p>
    <w:p w:rsidR="00341E22" w:rsidRDefault="00341E22" w:rsidP="00625508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>Thanh lọc theo ngày bắt đầu và ngày kết thúc</w:t>
      </w:r>
    </w:p>
    <w:p w:rsidR="00341E22" w:rsidRDefault="00341E22" w:rsidP="00625508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>Danh sách thống kê lợi nhuận: ngày, số sách bán ra, tổng tiền, tiền nhập sách tương ứng, lợi nhuận</w:t>
      </w:r>
    </w:p>
    <w:p w:rsidR="00341E22" w:rsidRDefault="00341E22" w:rsidP="006255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Cách sử dụng</w:t>
      </w:r>
    </w:p>
    <w:p w:rsidR="00B17636" w:rsidRDefault="00B17636" w:rsidP="00625508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Chọn tháng và năm để lọc</w:t>
      </w:r>
    </w:p>
    <w:p w:rsidR="00B17636" w:rsidRDefault="00B17636" w:rsidP="00625508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Chọn ngày bắt đầu và ngày kết thúc</w:t>
      </w:r>
    </w:p>
    <w:p w:rsidR="00B17636" w:rsidRDefault="00B17636" w:rsidP="0062550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Xử lý trên màng hình</w:t>
      </w:r>
    </w:p>
    <w:p w:rsidR="00B17636" w:rsidRDefault="00B17636" w:rsidP="006255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Thống kê theo ngày</w:t>
      </w:r>
    </w:p>
    <w:p w:rsidR="00B17636" w:rsidRDefault="00B17636" w:rsidP="00625508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Chọn tháng và năm hợp lệ và ngày bắt đầu và ngày kết thúc</w:t>
      </w:r>
    </w:p>
    <w:p w:rsidR="00B17636" w:rsidRDefault="00B17636" w:rsidP="00625508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Thành công: c</w:t>
      </w:r>
      <w:r>
        <w:rPr>
          <w:lang w:val="en-US"/>
        </w:rPr>
        <w:t>họn tháng và năm hợp lệ và ngày bắt đầu và ngày kết thúc</w:t>
      </w:r>
      <w:r>
        <w:rPr>
          <w:lang w:val="en-US"/>
        </w:rPr>
        <w:t xml:space="preserve"> hợp lệ dữ liệu sẽ dổ ra listview</w:t>
      </w:r>
    </w:p>
    <w:p w:rsidR="00B17636" w:rsidRDefault="00B17636" w:rsidP="00625508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Thất bại: </w:t>
      </w:r>
      <w:r>
        <w:rPr>
          <w:lang w:val="en-US"/>
        </w:rPr>
        <w:t>: chọn tháng và năm</w:t>
      </w:r>
      <w:r>
        <w:rPr>
          <w:lang w:val="en-US"/>
        </w:rPr>
        <w:t xml:space="preserve"> không</w:t>
      </w:r>
      <w:r>
        <w:rPr>
          <w:lang w:val="en-US"/>
        </w:rPr>
        <w:t xml:space="preserve"> hợp lệ và ngày bắt đầu và ngày kết thúc</w:t>
      </w:r>
      <w:r>
        <w:rPr>
          <w:lang w:val="en-US"/>
        </w:rPr>
        <w:t xml:space="preserve"> không hợp lệ</w:t>
      </w:r>
    </w:p>
    <w:p w:rsidR="00B17636" w:rsidRDefault="00B17636" w:rsidP="00B17636">
      <w:pPr>
        <w:rPr>
          <w:lang w:val="en-US"/>
        </w:rPr>
      </w:pPr>
    </w:p>
    <w:p w:rsidR="00B17636" w:rsidRDefault="00B17636" w:rsidP="00B17636">
      <w:pPr>
        <w:pStyle w:val="Heading2"/>
        <w:rPr>
          <w:lang w:val="en-US"/>
        </w:rPr>
      </w:pPr>
      <w:r>
        <w:rPr>
          <w:lang w:val="en-US"/>
        </w:rPr>
        <w:lastRenderedPageBreak/>
        <w:t>M</w:t>
      </w:r>
      <w:r>
        <w:rPr>
          <w:lang w:val="en-US"/>
        </w:rPr>
        <w:t>àn hình thống kê theo tháng</w:t>
      </w:r>
    </w:p>
    <w:p w:rsidR="00B17636" w:rsidRDefault="00B17636" w:rsidP="0062550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Hình ảnh</w:t>
      </w:r>
    </w:p>
    <w:p w:rsidR="00B17636" w:rsidRDefault="00B17636" w:rsidP="00B17636">
      <w:pPr>
        <w:pStyle w:val="ListParagraph"/>
        <w:rPr>
          <w:lang w:val="en-US"/>
        </w:rPr>
      </w:pPr>
    </w:p>
    <w:p w:rsidR="00B17636" w:rsidRDefault="00B17636" w:rsidP="00B17636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3568065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hongkethan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636" w:rsidRDefault="00B17636" w:rsidP="00B17636">
      <w:pPr>
        <w:ind w:left="720"/>
        <w:rPr>
          <w:lang w:val="en-US"/>
        </w:rPr>
      </w:pPr>
    </w:p>
    <w:p w:rsidR="00B17636" w:rsidRDefault="00B17636" w:rsidP="0062550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Mô tả cách sử dụng</w:t>
      </w:r>
    </w:p>
    <w:p w:rsidR="00B17636" w:rsidRDefault="00B17636" w:rsidP="006255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Màn hình bao gồm:</w:t>
      </w:r>
    </w:p>
    <w:p w:rsidR="00B17636" w:rsidRDefault="00B17636" w:rsidP="00625508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 xml:space="preserve">Thanh lọc theo tháng </w:t>
      </w:r>
    </w:p>
    <w:p w:rsidR="00B17636" w:rsidRDefault="00B17636" w:rsidP="00625508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>Danh sách thống kê lợi nhuận: ngày, số sách bán ra, tổng tiền, tiền nhập sách tương ứng, lợi nhuận</w:t>
      </w:r>
    </w:p>
    <w:p w:rsidR="00B17636" w:rsidRDefault="00B17636" w:rsidP="006255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Cách sử dụng</w:t>
      </w:r>
    </w:p>
    <w:p w:rsidR="00B17636" w:rsidRDefault="00B17636" w:rsidP="00625508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Chọn tháng và năm để lọc</w:t>
      </w:r>
    </w:p>
    <w:p w:rsidR="00B17636" w:rsidRDefault="00B17636" w:rsidP="0062550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Xử lý trên màng hình</w:t>
      </w:r>
    </w:p>
    <w:p w:rsidR="00B17636" w:rsidRDefault="00B17636" w:rsidP="006255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Thống kê theo ngày</w:t>
      </w:r>
    </w:p>
    <w:p w:rsidR="00B17636" w:rsidRDefault="00B17636" w:rsidP="00625508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Ch</w:t>
      </w:r>
      <w:r>
        <w:rPr>
          <w:lang w:val="en-US"/>
        </w:rPr>
        <w:t>ọn tháng và năm hợp lệ</w:t>
      </w:r>
    </w:p>
    <w:p w:rsidR="00B17636" w:rsidRDefault="00B17636" w:rsidP="00625508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Thành công: chọn tháng và năm hợp lệ  dữ liệu sẽ dổ ra listview</w:t>
      </w:r>
    </w:p>
    <w:p w:rsidR="00B17636" w:rsidRDefault="00B17636" w:rsidP="00625508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Thất bại: chọn tháng và năm không hợp lệ </w:t>
      </w:r>
    </w:p>
    <w:p w:rsidR="00B17636" w:rsidRDefault="00B17636" w:rsidP="00B17636">
      <w:pPr>
        <w:pStyle w:val="Heading2"/>
        <w:rPr>
          <w:lang w:val="en-US"/>
        </w:rPr>
      </w:pPr>
      <w:r>
        <w:rPr>
          <w:lang w:val="en-US"/>
        </w:rPr>
        <w:t>M</w:t>
      </w:r>
      <w:r>
        <w:rPr>
          <w:lang w:val="en-US"/>
        </w:rPr>
        <w:t>àn hình biểu đồ</w:t>
      </w:r>
      <w:r>
        <w:rPr>
          <w:lang w:val="en-US"/>
        </w:rPr>
        <w:t xml:space="preserve"> theo ngày</w:t>
      </w:r>
    </w:p>
    <w:p w:rsidR="00B17636" w:rsidRDefault="00B17636" w:rsidP="0062550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Hình ảnh</w:t>
      </w:r>
    </w:p>
    <w:p w:rsidR="00B17636" w:rsidRDefault="00B17636" w:rsidP="00B17636">
      <w:pPr>
        <w:pStyle w:val="ListParagraph"/>
        <w:rPr>
          <w:lang w:val="en-US"/>
        </w:rPr>
      </w:pPr>
    </w:p>
    <w:p w:rsidR="00B17636" w:rsidRDefault="00B17636" w:rsidP="00B17636">
      <w:pPr>
        <w:ind w:left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2145" cy="3580765"/>
            <wp:effectExtent l="0" t="0" r="190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ieudongay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636" w:rsidRDefault="00B17636" w:rsidP="00B17636">
      <w:pPr>
        <w:ind w:left="720"/>
        <w:rPr>
          <w:lang w:val="en-US"/>
        </w:rPr>
      </w:pPr>
    </w:p>
    <w:p w:rsidR="00B17636" w:rsidRDefault="00B17636" w:rsidP="0062550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Mô tả cách sử dụng</w:t>
      </w:r>
    </w:p>
    <w:p w:rsidR="00B17636" w:rsidRDefault="00B17636" w:rsidP="006255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Màn hình bao gồm:</w:t>
      </w:r>
    </w:p>
    <w:p w:rsidR="00B17636" w:rsidRDefault="00B17636" w:rsidP="00625508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 xml:space="preserve">Thanh lọc theo tháng </w:t>
      </w:r>
    </w:p>
    <w:p w:rsidR="00B17636" w:rsidRDefault="00B17636" w:rsidP="00625508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>Thanh lọc theo ngày bắt đầu và ngày kết thúc</w:t>
      </w:r>
    </w:p>
    <w:p w:rsidR="00B17636" w:rsidRDefault="00B17636" w:rsidP="00625508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>Biểu dồ lợi nhuận theo ngày</w:t>
      </w:r>
    </w:p>
    <w:p w:rsidR="00B17636" w:rsidRDefault="00B17636" w:rsidP="00625508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>Biểu đồ sách bán ra theo ngày</w:t>
      </w:r>
    </w:p>
    <w:p w:rsidR="00B17636" w:rsidRDefault="00B17636" w:rsidP="006255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Cách sử dụng</w:t>
      </w:r>
    </w:p>
    <w:p w:rsidR="00B17636" w:rsidRDefault="00B17636" w:rsidP="00625508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Chọn tháng và năm để lọc</w:t>
      </w:r>
    </w:p>
    <w:p w:rsidR="00B17636" w:rsidRDefault="00B17636" w:rsidP="00625508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Chọn ngày bắt đầu và ngày kết thúc</w:t>
      </w:r>
    </w:p>
    <w:p w:rsidR="00B17636" w:rsidRDefault="00B17636" w:rsidP="0062550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Xử lý trên màng hình</w:t>
      </w:r>
    </w:p>
    <w:p w:rsidR="00B17636" w:rsidRDefault="00B17636" w:rsidP="006255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Thống kê theo ngày</w:t>
      </w:r>
    </w:p>
    <w:p w:rsidR="00B17636" w:rsidRDefault="00B17636" w:rsidP="00625508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Chọn tháng và năm hợp lệ và ngày bắt đầu và ngày kết thúc</w:t>
      </w:r>
    </w:p>
    <w:p w:rsidR="00B17636" w:rsidRDefault="00B17636" w:rsidP="00625508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Thành công: chọn tháng và năm hợp lệ và ngày bắt đầu và ngày kết thúc </w:t>
      </w:r>
      <w:r>
        <w:rPr>
          <w:lang w:val="en-US"/>
        </w:rPr>
        <w:t>hợp lệ dữ liệu sẽ dổ ra lợi nhuận thoe ngày và biểu đồ sách bán ra theo ngày</w:t>
      </w:r>
    </w:p>
    <w:p w:rsidR="00B17636" w:rsidRDefault="00B17636" w:rsidP="00625508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Thất bại: : chọn tháng và năm không hợp lệ và ngày bắt đầu và ngày kết thúc không hợp lệ</w:t>
      </w:r>
    </w:p>
    <w:p w:rsidR="00B17636" w:rsidRDefault="00B17636" w:rsidP="00B17636">
      <w:pPr>
        <w:pStyle w:val="Heading2"/>
        <w:rPr>
          <w:lang w:val="en-US"/>
        </w:rPr>
      </w:pPr>
      <w:r>
        <w:rPr>
          <w:lang w:val="en-US"/>
        </w:rPr>
        <w:t>M</w:t>
      </w:r>
      <w:r w:rsidR="00A92C22">
        <w:rPr>
          <w:lang w:val="en-US"/>
        </w:rPr>
        <w:t>àn hình thống kê theo tháng</w:t>
      </w:r>
    </w:p>
    <w:p w:rsidR="00B17636" w:rsidRDefault="00B17636" w:rsidP="0062550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Hình ảnh</w:t>
      </w:r>
    </w:p>
    <w:p w:rsidR="00B17636" w:rsidRDefault="00B17636" w:rsidP="00B17636">
      <w:pPr>
        <w:pStyle w:val="ListParagraph"/>
        <w:rPr>
          <w:lang w:val="en-US"/>
        </w:rPr>
      </w:pPr>
    </w:p>
    <w:p w:rsidR="00B17636" w:rsidRDefault="00A92C22" w:rsidP="00B17636">
      <w:pPr>
        <w:ind w:left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2145" cy="3589655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ieudothang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636" w:rsidRDefault="00B17636" w:rsidP="00B17636">
      <w:pPr>
        <w:ind w:left="720"/>
        <w:rPr>
          <w:lang w:val="en-US"/>
        </w:rPr>
      </w:pPr>
    </w:p>
    <w:p w:rsidR="00B17636" w:rsidRDefault="00B17636" w:rsidP="0062550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Mô tả cách sử dụng</w:t>
      </w:r>
    </w:p>
    <w:p w:rsidR="00B17636" w:rsidRDefault="00B17636" w:rsidP="006255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Màn hình bao gồm:</w:t>
      </w:r>
    </w:p>
    <w:p w:rsidR="00B17636" w:rsidRDefault="00B17636" w:rsidP="00625508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 xml:space="preserve">Thanh lọc theo tháng </w:t>
      </w:r>
    </w:p>
    <w:p w:rsidR="00A92C22" w:rsidRDefault="00A92C22" w:rsidP="00625508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>Biểu đồ theo tháng</w:t>
      </w:r>
    </w:p>
    <w:p w:rsidR="00B17636" w:rsidRDefault="00B17636" w:rsidP="006255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Cách sử dụng</w:t>
      </w:r>
    </w:p>
    <w:p w:rsidR="00B17636" w:rsidRDefault="00B17636" w:rsidP="00625508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Chọn tháng và năm để lọc</w:t>
      </w:r>
    </w:p>
    <w:p w:rsidR="00B17636" w:rsidRDefault="00B17636" w:rsidP="0062550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Xử lý trên màng hình</w:t>
      </w:r>
    </w:p>
    <w:p w:rsidR="00B17636" w:rsidRDefault="00B17636" w:rsidP="006255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Thống kê theo ngày</w:t>
      </w:r>
    </w:p>
    <w:p w:rsidR="00B17636" w:rsidRDefault="00B17636" w:rsidP="00625508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Chọn tháng và năm hợp lệ và ngày bắt đầu và ngày kết thúc</w:t>
      </w:r>
    </w:p>
    <w:p w:rsidR="00B17636" w:rsidRDefault="00B17636" w:rsidP="00625508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Thành công: chọn tháng và năm hợp lệ </w:t>
      </w:r>
      <w:r w:rsidR="00A92C22">
        <w:rPr>
          <w:lang w:val="en-US"/>
        </w:rPr>
        <w:t>và dữ liệu đổ ra biểu đồ tháng</w:t>
      </w:r>
    </w:p>
    <w:p w:rsidR="00B17636" w:rsidRDefault="00B17636" w:rsidP="00625508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Th</w:t>
      </w:r>
      <w:r w:rsidR="00A92C22">
        <w:rPr>
          <w:lang w:val="en-US"/>
        </w:rPr>
        <w:t>ất bại:</w:t>
      </w:r>
      <w:r>
        <w:rPr>
          <w:lang w:val="en-US"/>
        </w:rPr>
        <w:t xml:space="preserve"> chọn tháng và năm không hợp lệ </w:t>
      </w:r>
    </w:p>
    <w:p w:rsidR="00B17636" w:rsidRPr="00B17636" w:rsidRDefault="00B17636" w:rsidP="00B17636">
      <w:pPr>
        <w:pStyle w:val="Heading2"/>
        <w:rPr>
          <w:lang w:val="en-US"/>
        </w:rPr>
      </w:pPr>
    </w:p>
    <w:p w:rsidR="00B17636" w:rsidRPr="00B17636" w:rsidRDefault="00B17636" w:rsidP="00B17636">
      <w:pPr>
        <w:pStyle w:val="ListParagraph"/>
        <w:ind w:left="1440"/>
        <w:rPr>
          <w:lang w:val="en-US"/>
        </w:rPr>
      </w:pPr>
    </w:p>
    <w:p w:rsidR="00767CB6" w:rsidRPr="00A23534" w:rsidRDefault="00767CB6" w:rsidP="00767CB6">
      <w:pPr>
        <w:pStyle w:val="Heading2"/>
        <w:spacing w:line="360" w:lineRule="auto"/>
        <w:jc w:val="both"/>
        <w:rPr>
          <w:i/>
          <w:color w:val="0000FF"/>
          <w:lang w:val="en-US"/>
        </w:rPr>
      </w:pPr>
      <w:bookmarkStart w:id="5" w:name="_Toc176926928"/>
      <w:bookmarkStart w:id="6" w:name="_Toc369451609"/>
      <w:r w:rsidRPr="00A23534">
        <w:rPr>
          <w:i/>
          <w:color w:val="0000FF"/>
          <w:lang w:val="en-US"/>
        </w:rPr>
        <w:t>Màn hình ………</w:t>
      </w:r>
      <w:bookmarkEnd w:id="5"/>
      <w:bookmarkEnd w:id="6"/>
    </w:p>
    <w:p w:rsidR="00767CB6" w:rsidRPr="00A23534" w:rsidRDefault="00767CB6" w:rsidP="00767CB6">
      <w:pPr>
        <w:spacing w:line="360" w:lineRule="auto"/>
        <w:rPr>
          <w:i/>
          <w:color w:val="0000FF"/>
          <w:lang w:val="en-US"/>
        </w:rPr>
      </w:pPr>
      <w:r w:rsidRPr="00A23534">
        <w:rPr>
          <w:i/>
          <w:color w:val="0000FF"/>
          <w:lang w:val="en-US"/>
        </w:rPr>
        <w:t>Hình chụp của màn hình ……………</w:t>
      </w:r>
    </w:p>
    <w:p w:rsidR="00767CB6" w:rsidRDefault="00767CB6" w:rsidP="00767CB6">
      <w:pPr>
        <w:spacing w:line="360" w:lineRule="auto"/>
        <w:rPr>
          <w:i/>
          <w:color w:val="0000FF"/>
          <w:lang w:val="en-US"/>
        </w:rPr>
      </w:pPr>
      <w:r w:rsidRPr="00A23534">
        <w:rPr>
          <w:i/>
          <w:color w:val="0000FF"/>
          <w:lang w:val="en-US"/>
        </w:rPr>
        <w:t>Mô tả cách sử dụng và xử lý trên màn hình…………</w:t>
      </w:r>
    </w:p>
    <w:p w:rsidR="003C2F0F" w:rsidRPr="003C2F0F" w:rsidRDefault="00767CB6" w:rsidP="00767CB6">
      <w:pPr>
        <w:spacing w:line="360" w:lineRule="auto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…</w:t>
      </w:r>
    </w:p>
    <w:sectPr w:rsidR="003C2F0F" w:rsidRPr="003C2F0F" w:rsidSect="00301562">
      <w:headerReference w:type="default" r:id="rId25"/>
      <w:footerReference w:type="default" r:id="rId26"/>
      <w:pgSz w:w="11907" w:h="16839" w:code="9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5508" w:rsidRDefault="00625508">
      <w:r>
        <w:separator/>
      </w:r>
    </w:p>
  </w:endnote>
  <w:endnote w:type="continuationSeparator" w:id="0">
    <w:p w:rsidR="00625508" w:rsidRDefault="006255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393E" w:rsidRDefault="00040FDF">
    <w:pPr>
      <w:pStyle w:val="Footer"/>
    </w:pPr>
    <w:r w:rsidRPr="004257CD">
      <w:rPr>
        <w:noProof/>
        <w:lang w:val="en-US"/>
      </w:rPr>
      <w:drawing>
        <wp:anchor distT="0" distB="0" distL="114300" distR="114300" simplePos="0" relativeHeight="251671552" behindDoc="0" locked="0" layoutInCell="1" allowOverlap="1" wp14:anchorId="6E77CCDC" wp14:editId="04FAFBB4">
          <wp:simplePos x="0" y="0"/>
          <wp:positionH relativeFrom="column">
            <wp:posOffset>-916250</wp:posOffset>
          </wp:positionH>
          <wp:positionV relativeFrom="paragraph">
            <wp:posOffset>-371143</wp:posOffset>
          </wp:positionV>
          <wp:extent cx="8323307" cy="992937"/>
          <wp:effectExtent l="0" t="0" r="0" b="0"/>
          <wp:wrapNone/>
          <wp:docPr id="2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656"/>
                  <a:stretch/>
                </pic:blipFill>
                <pic:spPr bwMode="auto">
                  <a:xfrm>
                    <a:off x="0" y="0"/>
                    <a:ext cx="8323307" cy="99293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768"/>
      <w:gridCol w:w="2482"/>
    </w:tblGrid>
    <w:tr w:rsidR="00E95D0C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:rsidR="00E95D0C" w:rsidRPr="007A1DE8" w:rsidRDefault="0029393E" w:rsidP="007A1DE8">
          <w:pPr>
            <w:rPr>
              <w:lang w:val="en-US"/>
            </w:rPr>
          </w:pPr>
          <w:r w:rsidRPr="004257CD">
            <w:rPr>
              <w:noProof/>
              <w:lang w:val="en-US"/>
            </w:rPr>
            <w:drawing>
              <wp:anchor distT="0" distB="0" distL="114300" distR="114300" simplePos="0" relativeHeight="251669504" behindDoc="1" locked="0" layoutInCell="1" allowOverlap="1" wp14:anchorId="7BFC3009" wp14:editId="14CBC26E">
                <wp:simplePos x="0" y="0"/>
                <wp:positionH relativeFrom="column">
                  <wp:posOffset>-912495</wp:posOffset>
                </wp:positionH>
                <wp:positionV relativeFrom="paragraph">
                  <wp:posOffset>-107619</wp:posOffset>
                </wp:positionV>
                <wp:extent cx="8515350" cy="1025849"/>
                <wp:effectExtent l="0" t="0" r="0" b="3175"/>
                <wp:wrapNone/>
                <wp:docPr id="5" name="Pictur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ooter.jpg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:rsidR="00E95D0C" w:rsidRPr="00B871C5" w:rsidRDefault="00E95D0C" w:rsidP="00D234F3">
          <w:pPr>
            <w:jc w:val="right"/>
            <w:rPr>
              <w:lang w:val="en-US"/>
            </w:rPr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 w:rsidR="00A92C22">
            <w:rPr>
              <w:rStyle w:val="PageNumber"/>
              <w:noProof/>
            </w:rPr>
            <w:t>1</w:t>
          </w:r>
          <w:r>
            <w:rPr>
              <w:rStyle w:val="PageNumber"/>
            </w:rPr>
            <w:fldChar w:fldCharType="end"/>
          </w:r>
        </w:p>
      </w:tc>
    </w:tr>
  </w:tbl>
  <w:p w:rsidR="00E95D0C" w:rsidRDefault="00E95D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5508" w:rsidRDefault="00625508">
      <w:r>
        <w:separator/>
      </w:r>
    </w:p>
  </w:footnote>
  <w:footnote w:type="continuationSeparator" w:id="0">
    <w:p w:rsidR="00625508" w:rsidRDefault="006255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393E" w:rsidRDefault="0029393E" w:rsidP="0029393E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5B92380" wp14:editId="7A93A2A3">
              <wp:simplePos x="0" y="0"/>
              <wp:positionH relativeFrom="page">
                <wp:posOffset>-1</wp:posOffset>
              </wp:positionH>
              <wp:positionV relativeFrom="page">
                <wp:posOffset>1</wp:posOffset>
              </wp:positionV>
              <wp:extent cx="1183005" cy="10336696"/>
              <wp:effectExtent l="0" t="0" r="0" b="7620"/>
              <wp:wrapNone/>
              <wp:docPr id="3" name="Freeform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flipH="1">
                        <a:off x="0" y="0"/>
                        <a:ext cx="1183005" cy="10336696"/>
                      </a:xfrm>
                      <a:custGeom>
                        <a:avLst/>
                        <a:gdLst>
                          <a:gd name="T0" fmla="*/ 502 w 502"/>
                          <a:gd name="T1" fmla="*/ 0 h 3168"/>
                          <a:gd name="T2" fmla="*/ 93 w 502"/>
                          <a:gd name="T3" fmla="*/ 0 h 3168"/>
                          <a:gd name="T4" fmla="*/ 0 w 502"/>
                          <a:gd name="T5" fmla="*/ 3168 h 3168"/>
                          <a:gd name="T6" fmla="*/ 502 w 502"/>
                          <a:gd name="T7" fmla="*/ 3168 h 3168"/>
                          <a:gd name="T8" fmla="*/ 502 w 502"/>
                          <a:gd name="T9" fmla="*/ 0 h 3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502" h="3168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 rotWithShape="1"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21212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C8682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F58A51" id="Freeform 1" o:spid="_x0000_s1026" style="position:absolute;margin-left:0;margin-top:0;width:93.15pt;height:813.9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" path="m502,c93,,93,,93,,146,383,323,1900,,3168v502,,502,,502,l502,xe" fillcolor="#8db3e2" stroked="f" strokecolor="#212120">
              <v:fill color2="#1f497d" rotate="t" focus="100%" type="gradient"/>
              <v:shadow color="#8c8682"/>
              <v:path arrowok="t" o:connecttype="custom" o:connectlocs="1183005,0;219162,0;0,10336696;1183005,10336696;1183005,0" o:connectangles="0,0,0,0,0"/>
              <w10:wrap anchorx="page" anchory="page"/>
            </v:shape>
          </w:pict>
        </mc:Fallback>
      </mc:AlternateContent>
    </w:r>
    <w:r w:rsidRPr="004257CD">
      <w:rPr>
        <w:noProof/>
        <w:lang w:val="en-US"/>
      </w:rPr>
      <w:drawing>
        <wp:anchor distT="0" distB="0" distL="114300" distR="114300" simplePos="0" relativeHeight="251664384" behindDoc="0" locked="0" layoutInCell="1" allowOverlap="1" wp14:anchorId="0CD34FD0" wp14:editId="21A99723">
          <wp:simplePos x="0" y="0"/>
          <wp:positionH relativeFrom="column">
            <wp:posOffset>-538642</wp:posOffset>
          </wp:positionH>
          <wp:positionV relativeFrom="paragraph">
            <wp:posOffset>-447040</wp:posOffset>
          </wp:positionV>
          <wp:extent cx="7188200" cy="967105"/>
          <wp:effectExtent l="0" t="0" r="0" b="0"/>
          <wp:wrapNone/>
          <wp:docPr id="1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29393E" w:rsidRDefault="0029393E" w:rsidP="0029393E">
    <w:pPr>
      <w:pStyle w:val="Title"/>
      <w:rPr>
        <w:lang w:val="en-US"/>
      </w:rPr>
    </w:pPr>
  </w:p>
  <w:p w:rsidR="0029393E" w:rsidRPr="003B1A2B" w:rsidRDefault="0029393E" w:rsidP="0029393E">
    <w:pPr>
      <w:rPr>
        <w:lang w:val="en-US"/>
      </w:rPr>
    </w:pPr>
  </w:p>
  <w:p w:rsidR="0029393E" w:rsidRPr="00F53DBB" w:rsidRDefault="0029393E" w:rsidP="0029393E">
    <w:pPr>
      <w:pStyle w:val="NormalWeb"/>
      <w:spacing w:before="0" w:beforeAutospacing="0" w:after="0" w:afterAutospacing="0"/>
      <w:jc w:val="center"/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</w:pPr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Đồ án môn Phân tích và thiết kế phần mềm</w:t>
    </w:r>
  </w:p>
  <w:p w:rsidR="0029393E" w:rsidRPr="0040293A" w:rsidRDefault="0029393E" w:rsidP="0029393E">
    <w:pPr>
      <w:pStyle w:val="Header"/>
      <w:rPr>
        <w:rFonts w:eastAsia="Tahoma"/>
      </w:rPr>
    </w:pPr>
  </w:p>
  <w:p w:rsidR="003701D7" w:rsidRPr="0029393E" w:rsidRDefault="003701D7" w:rsidP="002939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393E" w:rsidRDefault="0029393E">
    <w:r w:rsidRPr="004257CD">
      <w:rPr>
        <w:noProof/>
        <w:lang w:val="en-US"/>
      </w:rPr>
      <w:drawing>
        <wp:anchor distT="0" distB="0" distL="114300" distR="114300" simplePos="0" relativeHeight="251667456" behindDoc="1" locked="0" layoutInCell="1" allowOverlap="1" wp14:anchorId="03BB1AF2" wp14:editId="3C056C16">
          <wp:simplePos x="0" y="0"/>
          <wp:positionH relativeFrom="column">
            <wp:posOffset>-537155</wp:posOffset>
          </wp:positionH>
          <wp:positionV relativeFrom="paragraph">
            <wp:posOffset>-457145</wp:posOffset>
          </wp:positionV>
          <wp:extent cx="7188200" cy="967105"/>
          <wp:effectExtent l="0" t="0" r="0" b="0"/>
          <wp:wrapNone/>
          <wp:docPr id="6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tbl>
    <w:tblPr>
      <w:tblW w:w="94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6623"/>
      <w:gridCol w:w="2845"/>
    </w:tblGrid>
    <w:tr w:rsidR="00E95D0C" w:rsidTr="008D3541">
      <w:tc>
        <w:tcPr>
          <w:tcW w:w="6623" w:type="dxa"/>
          <w:shd w:val="clear" w:color="auto" w:fill="auto"/>
        </w:tcPr>
        <w:p w:rsidR="00E95D0C" w:rsidRPr="008D3541" w:rsidRDefault="00DC363E">
          <w:pPr>
            <w:pStyle w:val="Header"/>
            <w:rPr>
              <w:color w:val="0000FF"/>
              <w:lang w:val="en-US"/>
            </w:rPr>
          </w:pPr>
          <w:r w:rsidRPr="008D3541">
            <w:rPr>
              <w:color w:val="0000FF"/>
              <w:lang w:val="en-US"/>
            </w:rPr>
            <w:t>&lt;</w:t>
          </w:r>
          <w:r w:rsidR="00E95D0C" w:rsidRPr="008D3541">
            <w:rPr>
              <w:color w:val="0000FF"/>
              <w:lang w:val="en-US"/>
            </w:rPr>
            <w:t>Tên đề tài</w:t>
          </w:r>
          <w:r w:rsidRPr="008D3541">
            <w:rPr>
              <w:color w:val="0000FF"/>
              <w:lang w:val="en-US"/>
            </w:rPr>
            <w:t>&gt;</w:t>
          </w:r>
        </w:p>
      </w:tc>
      <w:tc>
        <w:tcPr>
          <w:tcW w:w="2845" w:type="dxa"/>
          <w:shd w:val="clear" w:color="auto" w:fill="auto"/>
        </w:tcPr>
        <w:p w:rsidR="00E95D0C" w:rsidRPr="008D3541" w:rsidRDefault="00E95D0C">
          <w:pPr>
            <w:pStyle w:val="Header"/>
            <w:rPr>
              <w:lang w:val="en-US"/>
            </w:rPr>
          </w:pPr>
          <w:r w:rsidRPr="008D3541">
            <w:rPr>
              <w:lang w:val="en-US"/>
            </w:rPr>
            <w:t xml:space="preserve">Phiên bản: </w:t>
          </w:r>
          <w:r w:rsidR="00DC363E" w:rsidRPr="008D3541">
            <w:rPr>
              <w:color w:val="0000FF"/>
              <w:lang w:val="en-US"/>
            </w:rPr>
            <w:t>&lt;</w:t>
          </w:r>
          <w:r w:rsidRPr="008D3541">
            <w:rPr>
              <w:color w:val="0000FF"/>
              <w:lang w:val="en-US"/>
            </w:rPr>
            <w:t>x.y</w:t>
          </w:r>
          <w:r w:rsidR="00DC363E" w:rsidRPr="008D3541">
            <w:rPr>
              <w:color w:val="0000FF"/>
              <w:lang w:val="en-US"/>
            </w:rPr>
            <w:t>&gt;</w:t>
          </w:r>
        </w:p>
      </w:tc>
    </w:tr>
    <w:tr w:rsidR="00E95D0C" w:rsidTr="008D3541">
      <w:tc>
        <w:tcPr>
          <w:tcW w:w="6623" w:type="dxa"/>
          <w:shd w:val="clear" w:color="auto" w:fill="auto"/>
        </w:tcPr>
        <w:p w:rsidR="00E95D0C" w:rsidRPr="008D3541" w:rsidRDefault="00C14AB8" w:rsidP="00767CB6">
          <w:pPr>
            <w:pStyle w:val="Header"/>
            <w:rPr>
              <w:lang w:val="en-US"/>
            </w:rPr>
          </w:pPr>
          <w:r>
            <w:rPr>
              <w:lang w:val="en-US"/>
            </w:rPr>
            <w:t xml:space="preserve">Thiết kế </w:t>
          </w:r>
          <w:r w:rsidR="00767CB6">
            <w:rPr>
              <w:lang w:val="en-US"/>
            </w:rPr>
            <w:t>giao diện</w:t>
          </w:r>
        </w:p>
      </w:tc>
      <w:tc>
        <w:tcPr>
          <w:tcW w:w="2845" w:type="dxa"/>
          <w:shd w:val="clear" w:color="auto" w:fill="auto"/>
        </w:tcPr>
        <w:p w:rsidR="00E95D0C" w:rsidRPr="008D3541" w:rsidRDefault="00E95D0C">
          <w:pPr>
            <w:pStyle w:val="Header"/>
            <w:rPr>
              <w:lang w:val="en-US"/>
            </w:rPr>
          </w:pPr>
          <w:r w:rsidRPr="008D3541">
            <w:rPr>
              <w:lang w:val="en-US"/>
            </w:rPr>
            <w:t xml:space="preserve">Ngày: </w:t>
          </w:r>
          <w:r w:rsidR="00DC363E" w:rsidRPr="008D3541">
            <w:rPr>
              <w:color w:val="0000FF"/>
              <w:lang w:val="en-US"/>
            </w:rPr>
            <w:t>&lt;</w:t>
          </w:r>
          <w:r w:rsidRPr="008D3541">
            <w:rPr>
              <w:color w:val="0000FF"/>
              <w:lang w:val="en-US"/>
            </w:rPr>
            <w:t>dd/mm/yyyy</w:t>
          </w:r>
          <w:r w:rsidR="00DC363E" w:rsidRPr="008D3541">
            <w:rPr>
              <w:color w:val="0000FF"/>
              <w:lang w:val="en-US"/>
            </w:rPr>
            <w:t>&gt;</w:t>
          </w:r>
        </w:p>
      </w:tc>
    </w:tr>
  </w:tbl>
  <w:p w:rsidR="00E95D0C" w:rsidRPr="007A1DE8" w:rsidRDefault="00E95D0C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72E272F"/>
    <w:multiLevelType w:val="hybridMultilevel"/>
    <w:tmpl w:val="A3C08CF6"/>
    <w:lvl w:ilvl="0" w:tplc="5906BD02">
      <w:start w:val="1"/>
      <w:numFmt w:val="bullet"/>
      <w:lvlText w:val="­"/>
      <w:lvlJc w:val="left"/>
      <w:pPr>
        <w:ind w:left="21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9CA4197"/>
    <w:multiLevelType w:val="hybridMultilevel"/>
    <w:tmpl w:val="E3605E80"/>
    <w:lvl w:ilvl="0" w:tplc="5906BD02">
      <w:start w:val="1"/>
      <w:numFmt w:val="bullet"/>
      <w:lvlText w:val="­"/>
      <w:lvlJc w:val="left"/>
      <w:pPr>
        <w:ind w:left="21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38E62E3"/>
    <w:multiLevelType w:val="hybridMultilevel"/>
    <w:tmpl w:val="F5CAD982"/>
    <w:lvl w:ilvl="0" w:tplc="5906BD02">
      <w:start w:val="1"/>
      <w:numFmt w:val="bullet"/>
      <w:lvlText w:val="­"/>
      <w:lvlJc w:val="left"/>
      <w:pPr>
        <w:ind w:left="21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B4A2373"/>
    <w:multiLevelType w:val="hybridMultilevel"/>
    <w:tmpl w:val="695A0F10"/>
    <w:lvl w:ilvl="0" w:tplc="5906BD02">
      <w:start w:val="1"/>
      <w:numFmt w:val="bullet"/>
      <w:lvlText w:val="­"/>
      <w:lvlJc w:val="left"/>
      <w:pPr>
        <w:ind w:left="21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2427F2A"/>
    <w:multiLevelType w:val="hybridMultilevel"/>
    <w:tmpl w:val="7C2AFE38"/>
    <w:lvl w:ilvl="0" w:tplc="5906BD02">
      <w:start w:val="1"/>
      <w:numFmt w:val="bullet"/>
      <w:lvlText w:val="­"/>
      <w:lvlJc w:val="left"/>
      <w:pPr>
        <w:ind w:left="21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90E2FBF"/>
    <w:multiLevelType w:val="hybridMultilevel"/>
    <w:tmpl w:val="E3EA209A"/>
    <w:lvl w:ilvl="0" w:tplc="5906BD02">
      <w:start w:val="1"/>
      <w:numFmt w:val="bullet"/>
      <w:lvlText w:val="­"/>
      <w:lvlJc w:val="left"/>
      <w:pPr>
        <w:ind w:left="21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B92418A"/>
    <w:multiLevelType w:val="hybridMultilevel"/>
    <w:tmpl w:val="0EB0DDD2"/>
    <w:lvl w:ilvl="0" w:tplc="5906BD02">
      <w:start w:val="1"/>
      <w:numFmt w:val="bullet"/>
      <w:lvlText w:val="­"/>
      <w:lvlJc w:val="left"/>
      <w:pPr>
        <w:ind w:left="21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2EF36DAA"/>
    <w:multiLevelType w:val="hybridMultilevel"/>
    <w:tmpl w:val="BA8640AE"/>
    <w:lvl w:ilvl="0" w:tplc="5906BD02">
      <w:start w:val="1"/>
      <w:numFmt w:val="bullet"/>
      <w:lvlText w:val="­"/>
      <w:lvlJc w:val="left"/>
      <w:pPr>
        <w:ind w:left="21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30950206"/>
    <w:multiLevelType w:val="hybridMultilevel"/>
    <w:tmpl w:val="9A38DAA2"/>
    <w:lvl w:ilvl="0" w:tplc="5906BD02">
      <w:start w:val="1"/>
      <w:numFmt w:val="bullet"/>
      <w:lvlText w:val="­"/>
      <w:lvlJc w:val="left"/>
      <w:pPr>
        <w:ind w:left="21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4E683920"/>
    <w:multiLevelType w:val="hybridMultilevel"/>
    <w:tmpl w:val="926E2F14"/>
    <w:lvl w:ilvl="0" w:tplc="5906BD02">
      <w:start w:val="1"/>
      <w:numFmt w:val="bullet"/>
      <w:lvlText w:val="­"/>
      <w:lvlJc w:val="left"/>
      <w:pPr>
        <w:ind w:left="21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4FAF2C86"/>
    <w:multiLevelType w:val="hybridMultilevel"/>
    <w:tmpl w:val="A59E45E0"/>
    <w:lvl w:ilvl="0" w:tplc="5906BD02">
      <w:start w:val="1"/>
      <w:numFmt w:val="bullet"/>
      <w:lvlText w:val="­"/>
      <w:lvlJc w:val="left"/>
      <w:pPr>
        <w:ind w:left="21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51E175A0"/>
    <w:multiLevelType w:val="hybridMultilevel"/>
    <w:tmpl w:val="64044E32"/>
    <w:lvl w:ilvl="0" w:tplc="5906BD02">
      <w:start w:val="1"/>
      <w:numFmt w:val="bullet"/>
      <w:lvlText w:val="­"/>
      <w:lvlJc w:val="left"/>
      <w:pPr>
        <w:ind w:left="21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52F07D06"/>
    <w:multiLevelType w:val="hybridMultilevel"/>
    <w:tmpl w:val="24E0FA2C"/>
    <w:lvl w:ilvl="0" w:tplc="5906BD02">
      <w:start w:val="1"/>
      <w:numFmt w:val="bullet"/>
      <w:lvlText w:val="­"/>
      <w:lvlJc w:val="left"/>
      <w:pPr>
        <w:ind w:left="21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54AC199C"/>
    <w:multiLevelType w:val="hybridMultilevel"/>
    <w:tmpl w:val="3CAAD2B0"/>
    <w:lvl w:ilvl="0" w:tplc="5906BD02">
      <w:start w:val="1"/>
      <w:numFmt w:val="bullet"/>
      <w:lvlText w:val="­"/>
      <w:lvlJc w:val="left"/>
      <w:pPr>
        <w:ind w:left="21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6" w15:restartNumberingAfterBreak="0">
    <w:nsid w:val="5A3E3436"/>
    <w:multiLevelType w:val="hybridMultilevel"/>
    <w:tmpl w:val="607A9368"/>
    <w:lvl w:ilvl="0" w:tplc="5906BD02">
      <w:start w:val="1"/>
      <w:numFmt w:val="bullet"/>
      <w:lvlText w:val="­"/>
      <w:lvlJc w:val="left"/>
      <w:pPr>
        <w:ind w:left="21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616B0835"/>
    <w:multiLevelType w:val="hybridMultilevel"/>
    <w:tmpl w:val="2DEE5D82"/>
    <w:lvl w:ilvl="0" w:tplc="5906BD02">
      <w:start w:val="1"/>
      <w:numFmt w:val="bullet"/>
      <w:lvlText w:val="­"/>
      <w:lvlJc w:val="left"/>
      <w:pPr>
        <w:ind w:left="21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65431822"/>
    <w:multiLevelType w:val="hybridMultilevel"/>
    <w:tmpl w:val="577A7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7B3B62"/>
    <w:multiLevelType w:val="hybridMultilevel"/>
    <w:tmpl w:val="CB52C144"/>
    <w:lvl w:ilvl="0" w:tplc="5906BD02">
      <w:start w:val="1"/>
      <w:numFmt w:val="bullet"/>
      <w:lvlText w:val="­"/>
      <w:lvlJc w:val="left"/>
      <w:pPr>
        <w:ind w:left="21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69E07E64"/>
    <w:multiLevelType w:val="hybridMultilevel"/>
    <w:tmpl w:val="47447676"/>
    <w:lvl w:ilvl="0" w:tplc="5906BD02">
      <w:start w:val="1"/>
      <w:numFmt w:val="bullet"/>
      <w:lvlText w:val="­"/>
      <w:lvlJc w:val="left"/>
      <w:pPr>
        <w:ind w:left="21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6FC76804"/>
    <w:multiLevelType w:val="hybridMultilevel"/>
    <w:tmpl w:val="B9403D50"/>
    <w:lvl w:ilvl="0" w:tplc="5906BD02">
      <w:start w:val="1"/>
      <w:numFmt w:val="bullet"/>
      <w:lvlText w:val="­"/>
      <w:lvlJc w:val="left"/>
      <w:pPr>
        <w:ind w:left="21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777C28FE"/>
    <w:multiLevelType w:val="hybridMultilevel"/>
    <w:tmpl w:val="C752247C"/>
    <w:lvl w:ilvl="0" w:tplc="5906BD02">
      <w:start w:val="1"/>
      <w:numFmt w:val="bullet"/>
      <w:lvlText w:val="­"/>
      <w:lvlJc w:val="left"/>
      <w:pPr>
        <w:ind w:left="21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7D5579D9"/>
    <w:multiLevelType w:val="hybridMultilevel"/>
    <w:tmpl w:val="958CAF5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D5877BA"/>
    <w:multiLevelType w:val="hybridMultilevel"/>
    <w:tmpl w:val="441A1028"/>
    <w:lvl w:ilvl="0" w:tplc="5906BD02">
      <w:start w:val="1"/>
      <w:numFmt w:val="bullet"/>
      <w:lvlText w:val="­"/>
      <w:lvlJc w:val="left"/>
      <w:pPr>
        <w:ind w:left="21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18"/>
  </w:num>
  <w:num w:numId="4">
    <w:abstractNumId w:val="23"/>
  </w:num>
  <w:num w:numId="5">
    <w:abstractNumId w:val="3"/>
  </w:num>
  <w:num w:numId="6">
    <w:abstractNumId w:val="5"/>
  </w:num>
  <w:num w:numId="7">
    <w:abstractNumId w:val="14"/>
  </w:num>
  <w:num w:numId="8">
    <w:abstractNumId w:val="11"/>
  </w:num>
  <w:num w:numId="9">
    <w:abstractNumId w:val="16"/>
  </w:num>
  <w:num w:numId="10">
    <w:abstractNumId w:val="4"/>
  </w:num>
  <w:num w:numId="11">
    <w:abstractNumId w:val="7"/>
  </w:num>
  <w:num w:numId="12">
    <w:abstractNumId w:val="6"/>
  </w:num>
  <w:num w:numId="13">
    <w:abstractNumId w:val="24"/>
  </w:num>
  <w:num w:numId="14">
    <w:abstractNumId w:val="13"/>
  </w:num>
  <w:num w:numId="15">
    <w:abstractNumId w:val="10"/>
  </w:num>
  <w:num w:numId="16">
    <w:abstractNumId w:val="12"/>
  </w:num>
  <w:num w:numId="17">
    <w:abstractNumId w:val="21"/>
  </w:num>
  <w:num w:numId="18">
    <w:abstractNumId w:val="17"/>
  </w:num>
  <w:num w:numId="19">
    <w:abstractNumId w:val="8"/>
  </w:num>
  <w:num w:numId="20">
    <w:abstractNumId w:val="1"/>
  </w:num>
  <w:num w:numId="21">
    <w:abstractNumId w:val="19"/>
  </w:num>
  <w:num w:numId="22">
    <w:abstractNumId w:val="9"/>
  </w:num>
  <w:num w:numId="23">
    <w:abstractNumId w:val="20"/>
  </w:num>
  <w:num w:numId="24">
    <w:abstractNumId w:val="22"/>
  </w:num>
  <w:num w:numId="25">
    <w:abstractNumId w:val="2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hideSpellingErrors/>
  <w:hideGrammatical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1DE8"/>
    <w:rsid w:val="00040FDF"/>
    <w:rsid w:val="000519D9"/>
    <w:rsid w:val="000679AA"/>
    <w:rsid w:val="000C0CA8"/>
    <w:rsid w:val="000F7AA9"/>
    <w:rsid w:val="00106E2C"/>
    <w:rsid w:val="001A3530"/>
    <w:rsid w:val="00213ECB"/>
    <w:rsid w:val="002160F2"/>
    <w:rsid w:val="00221A67"/>
    <w:rsid w:val="0029393E"/>
    <w:rsid w:val="00301562"/>
    <w:rsid w:val="0031511D"/>
    <w:rsid w:val="00341E22"/>
    <w:rsid w:val="003548A8"/>
    <w:rsid w:val="003701D7"/>
    <w:rsid w:val="003747E6"/>
    <w:rsid w:val="003C2F0F"/>
    <w:rsid w:val="003E4BC3"/>
    <w:rsid w:val="00407045"/>
    <w:rsid w:val="004142A0"/>
    <w:rsid w:val="004176B5"/>
    <w:rsid w:val="00435847"/>
    <w:rsid w:val="004B7CC9"/>
    <w:rsid w:val="004E4257"/>
    <w:rsid w:val="005802A5"/>
    <w:rsid w:val="005D0AA0"/>
    <w:rsid w:val="005F523B"/>
    <w:rsid w:val="0060493B"/>
    <w:rsid w:val="00625508"/>
    <w:rsid w:val="006257BE"/>
    <w:rsid w:val="00633A77"/>
    <w:rsid w:val="00636729"/>
    <w:rsid w:val="0064329D"/>
    <w:rsid w:val="006855DC"/>
    <w:rsid w:val="006E420F"/>
    <w:rsid w:val="006E56E2"/>
    <w:rsid w:val="007338F6"/>
    <w:rsid w:val="0075089D"/>
    <w:rsid w:val="0075650D"/>
    <w:rsid w:val="00767CB6"/>
    <w:rsid w:val="007A1DE8"/>
    <w:rsid w:val="007F21C9"/>
    <w:rsid w:val="008243D9"/>
    <w:rsid w:val="008D3541"/>
    <w:rsid w:val="00984338"/>
    <w:rsid w:val="0099744F"/>
    <w:rsid w:val="009B2AFC"/>
    <w:rsid w:val="009F47F5"/>
    <w:rsid w:val="00A23833"/>
    <w:rsid w:val="00A544E7"/>
    <w:rsid w:val="00A638EF"/>
    <w:rsid w:val="00A92C22"/>
    <w:rsid w:val="00B17636"/>
    <w:rsid w:val="00B871C5"/>
    <w:rsid w:val="00BB5444"/>
    <w:rsid w:val="00C14AB8"/>
    <w:rsid w:val="00C74D6D"/>
    <w:rsid w:val="00CA52C8"/>
    <w:rsid w:val="00CA75F9"/>
    <w:rsid w:val="00D234F3"/>
    <w:rsid w:val="00D328EA"/>
    <w:rsid w:val="00D608CB"/>
    <w:rsid w:val="00DA2A6D"/>
    <w:rsid w:val="00DC363E"/>
    <w:rsid w:val="00DD57E3"/>
    <w:rsid w:val="00E6501E"/>
    <w:rsid w:val="00E95D0C"/>
    <w:rsid w:val="00EA5D53"/>
    <w:rsid w:val="00EC6933"/>
    <w:rsid w:val="00F33F95"/>
    <w:rsid w:val="00F93BD1"/>
    <w:rsid w:val="00FA2327"/>
    <w:rsid w:val="00FB3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04D0224"/>
  <w15:docId w15:val="{DE92A1D5-034D-46E8-8E65-6FF2C7D66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line="240" w:lineRule="atLeast"/>
    </w:pPr>
    <w:rPr>
      <w:sz w:val="24"/>
      <w:lang w:val="vi-VN"/>
    </w:rPr>
  </w:style>
  <w:style w:type="paragraph" w:styleId="Heading1">
    <w:name w:val="heading 1"/>
    <w:aliases w:val="Heading 1 new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Paragraph1"/>
    <w:pPr>
      <w:ind w:left="225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styleId="BodyText2">
    <w:name w:val="Body Text 2"/>
    <w:basedOn w:val="Normal"/>
    <w:pPr>
      <w:widowControl/>
      <w:spacing w:line="240" w:lineRule="auto"/>
    </w:pPr>
    <w:rPr>
      <w:snapToGrid w:val="0"/>
      <w:sz w:val="28"/>
    </w:rPr>
  </w:style>
  <w:style w:type="paragraph" w:styleId="BodyText3">
    <w:name w:val="Body Text 3"/>
    <w:basedOn w:val="Normal"/>
    <w:pPr>
      <w:widowControl/>
      <w:spacing w:line="240" w:lineRule="auto"/>
    </w:pPr>
    <w:rPr>
      <w:snapToGrid w:val="0"/>
    </w:rPr>
  </w:style>
  <w:style w:type="paragraph" w:customStyle="1" w:styleId="ToDoItem">
    <w:name w:val="To Do Item"/>
    <w:basedOn w:val="Normal"/>
    <w:pPr>
      <w:numPr>
        <w:numId w:val="2"/>
      </w:numPr>
    </w:pPr>
  </w:style>
  <w:style w:type="character" w:customStyle="1" w:styleId="SoDAField">
    <w:name w:val="SoDA Field"/>
    <w:rPr>
      <w:color w:val="0000FF"/>
    </w:rPr>
  </w:style>
  <w:style w:type="table" w:styleId="TableGrid">
    <w:name w:val="Table Grid"/>
    <w:basedOn w:val="TableNormal"/>
    <w:rsid w:val="007A1DE8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A23833"/>
    <w:rPr>
      <w:color w:val="0000FF"/>
      <w:u w:val="single"/>
    </w:rPr>
  </w:style>
  <w:style w:type="character" w:customStyle="1" w:styleId="TitleChar">
    <w:name w:val="Title Char"/>
    <w:link w:val="Title"/>
    <w:rsid w:val="00A23833"/>
    <w:rPr>
      <w:rFonts w:ascii="Arial" w:hAnsi="Arial"/>
      <w:b/>
      <w:sz w:val="36"/>
      <w:lang w:val="vi-VN"/>
    </w:rPr>
  </w:style>
  <w:style w:type="paragraph" w:styleId="BalloonText">
    <w:name w:val="Balloon Text"/>
    <w:basedOn w:val="Normal"/>
    <w:link w:val="BalloonTextChar"/>
    <w:rsid w:val="00D328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328EA"/>
    <w:rPr>
      <w:rFonts w:ascii="Tahoma" w:hAnsi="Tahoma" w:cs="Tahoma"/>
      <w:sz w:val="16"/>
      <w:szCs w:val="16"/>
      <w:lang w:val="vi-VN"/>
    </w:rPr>
  </w:style>
  <w:style w:type="paragraph" w:styleId="NormalWeb">
    <w:name w:val="Normal (Web)"/>
    <w:basedOn w:val="Normal"/>
    <w:uiPriority w:val="99"/>
    <w:unhideWhenUsed/>
    <w:rsid w:val="00D328EA"/>
    <w:pPr>
      <w:widowControl/>
      <w:spacing w:before="100" w:beforeAutospacing="1" w:after="100" w:afterAutospacing="1" w:line="240" w:lineRule="auto"/>
    </w:pPr>
    <w:rPr>
      <w:szCs w:val="24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29393E"/>
    <w:rPr>
      <w:sz w:val="24"/>
      <w:lang w:val="vi-VN"/>
    </w:rPr>
  </w:style>
  <w:style w:type="paragraph" w:styleId="ListParagraph">
    <w:name w:val="List Paragraph"/>
    <w:basedOn w:val="Normal"/>
    <w:uiPriority w:val="34"/>
    <w:qFormat/>
    <w:rsid w:val="006367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UP511b12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Vision</Template>
  <TotalTime>149</TotalTime>
  <Pages>16</Pages>
  <Words>1147</Words>
  <Characters>6541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Phát biểu bài toán đăng ký học phần</vt:lpstr>
    </vt:vector>
  </TitlesOfParts>
  <Company>HCMUNS</Company>
  <LinksUpToDate>false</LinksUpToDate>
  <CharactersWithSpaces>7673</CharactersWithSpaces>
  <SharedDoc>false</SharedDoc>
  <HLinks>
    <vt:vector size="30" baseType="variant">
      <vt:variant>
        <vt:i4>1179704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_Toc369450777</vt:lpwstr>
      </vt:variant>
      <vt:variant>
        <vt:i4>1179704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_Toc369450776</vt:lpwstr>
      </vt:variant>
      <vt:variant>
        <vt:i4>1179704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_Toc369450775</vt:lpwstr>
      </vt:variant>
      <vt:variant>
        <vt:i4>1179704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_Toc369450774</vt:lpwstr>
      </vt:variant>
      <vt:variant>
        <vt:i4>1179704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_Toc369450773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biểu bài toán đăng ký học phần</dc:title>
  <dc:subject>OOAD v4.2</dc:subject>
  <dc:creator>Huỳnh Trung Đông</dc:creator>
  <cp:lastModifiedBy>Admin</cp:lastModifiedBy>
  <cp:revision>9</cp:revision>
  <cp:lastPrinted>2013-12-07T15:58:00Z</cp:lastPrinted>
  <dcterms:created xsi:type="dcterms:W3CDTF">2013-10-13T11:17:00Z</dcterms:created>
  <dcterms:modified xsi:type="dcterms:W3CDTF">2019-06-05T06:21:00Z</dcterms:modified>
</cp:coreProperties>
</file>